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jpg" ContentType="image/jp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before="66" w:line="353" w:lineRule="auto"/>
        <w:ind w:left="3587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>
      <w:pPr>
        <w:pStyle w:val="15"/>
        <w:spacing w:before="7"/>
        <w:rPr>
          <w:b/>
          <w:sz w:val="29"/>
        </w:rPr>
      </w:pPr>
      <w:r>
        <w:drawing>
          <wp:anchor distT="0" distB="0" distL="0" distR="0" simplePos="0" relativeHeight="161" behindDoc="1" locked="0" layoutInCell="1" hidden="0" allowOverlap="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50670" cy="20574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spacing w:before="2"/>
        <w:rPr>
          <w:b/>
          <w:sz w:val="13"/>
        </w:rPr>
      </w:pPr>
      <w:r>
        <mc:AlternateContent>
          <mc:Choice Requires="wps">
            <w:drawing>
              <wp:anchor distT="0" distB="0" distL="0" distR="0" simplePos="0" relativeHeight="159" behindDoc="1" locked="0" layoutInCell="1" hidden="0" allowOverlap="1">
                <wp:simplePos x="0" y="0"/>
                <wp:positionH relativeFrom="page">
                  <wp:posOffset>1330325</wp:posOffset>
                </wp:positionH>
                <wp:positionV relativeFrom="paragraph">
                  <wp:posOffset>121284</wp:posOffset>
                </wp:positionV>
                <wp:extent cx="5103494" cy="1402080"/>
                <wp:effectExtent l="0" t="0" r="0" b="0"/>
                <wp:wrapTopAndBottom/>
                <wp:docPr id="4" name="组合 4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" name="组合 5"/>
                      <wpg:cNvGrpSpPr/>
                      <wpg:grpSpPr>
                        <a:xfrm rot="0">
                          <a:off x="0" y="0"/>
                          <a:ext cx="5103494" cy="1402080"/>
                          <a:chOff x="0" y="0"/>
                          <a:chExt cx="5103494" cy="140208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7" name="图片 7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03494" cy="140208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8" name="文本框 8"/>
                        <wps:cNvSpPr/>
                        <wps:spPr>
                          <a:xfrm rot="0">
                            <a:off x="483870" y="253364"/>
                            <a:ext cx="4251325" cy="1689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9">
                          <w:txbxContent>
                            <w:p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CS23332 DATABASE MANAGEMENT SYSTEMS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文本框 10"/>
                        <wps:cNvSpPr/>
                        <wps:spPr>
                          <a:xfrm rot="0">
                            <a:off x="1315720" y="928369"/>
                            <a:ext cx="2496185" cy="21272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11">
                          <w:txbxContent>
                            <w:p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2" o:spid="_x0000_s12" coordorigin="2095,8684" coordsize="8036,2208" style="position:absolute;&#10;margin-left:104.75pt;&#10;margin-top:9.549994pt;&#10;width:401.84995pt;&#10;height:110.4pt;&#10;z-index:159;&#10;mso-position-horizontal:absolute;&#10;mso-position-horizontal-relative:page;&#10;mso-position-vertical:absolute;&#10;mso-wrap-distance-left:0.0pt;&#10;mso-wrap-distance-right:0.0pt;">
                <v:shape type="#_x0000_t75" id="图片 13" o:spid="_x0000_s13" style="position:absolute;&#10;left:2095;&#10;top:8684;&#10;width:8036;&#10;height:2208;" filled="f" stroked="f" strokeweight="1.0pt">
                  <v:imagedata r:id="rId4" o:title="8471573411732329364968"/>
                  <o:lock aspectratio="t"/>
                  <v:stroke color="#000000"/>
                </v:shape>
                <v:shape type="#_x0000_t202" id="文本框 14" o:spid="_x0000_s14" style="position:absolute;&#10;left:2857;&#10;top:9083;&#10;width:6694;&#10;height:265;&#10;mso-wrap-style:square;" filled="f" stroked="f" strokeweight="1.0pt">
                  <v:textbox id="850" inset="0mm,0mm,0mm,0mm" o:insetmode="custom" style="layout-flow:horizontal;&#10;v-text-anchor:top;">
                    <w:txbxContent>
                      <w:p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CS23332 DATABASE MANAGEMENT SYSTEMS</w:t>
                        </w:r>
                      </w:p>
                    </w:txbxContent>
                  </v:textbox>
                  <v:stroke color="#000000"/>
                </v:shape>
                <v:shape type="#_x0000_t202" id="文本框 15" o:spid="_x0000_s15" style="position:absolute;&#10;left:4167;&#10;top:10146;&#10;width:3930;&#10;height:335;&#10;mso-wrap-style:square;" filled="f" stroked="f" strokeweight="1.0pt">
                  <v:textbox id="851" inset="0mm,0mm,0mm,0mm" o:insetmode="custom" style="layout-flow:horizontal;&#10;v-text-anchor:top;">
                    <w:txbxContent>
                      <w:p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rPr>
          <w:b/>
          <w:sz w:val="44"/>
        </w:rPr>
      </w:pPr>
      <w:r>
        <mc:AlternateContent>
          <mc:Choice Requires="wps">
            <w:drawing>
              <wp:anchor distT="0" distB="0" distL="114298" distR="114298" simplePos="0" relativeHeight="160" behindDoc="0" locked="0" layoutInCell="1" hidden="0" allowOverlap="1">
                <wp:simplePos x="0" y="0"/>
                <wp:positionH relativeFrom="page">
                  <wp:posOffset>832486</wp:posOffset>
                </wp:positionH>
                <wp:positionV relativeFrom="paragraph">
                  <wp:posOffset>1592580</wp:posOffset>
                </wp:positionV>
                <wp:extent cx="5818505" cy="3346449"/>
                <wp:effectExtent l="0" t="0" r="0" b="0"/>
                <wp:wrapNone/>
                <wp:docPr id="16" name="组合 1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7" name="组合 17"/>
                      <wpg:cNvGrpSpPr/>
                      <wpg:grpSpPr>
                        <a:xfrm rot="0">
                          <a:off x="0" y="0"/>
                          <a:ext cx="5818505" cy="3346449"/>
                          <a:chOff x="0" y="0"/>
                          <a:chExt cx="5818505" cy="334644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9" name="图片 1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18505" cy="334644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0" name="文本框 20"/>
                        <wps:cNvSpPr/>
                        <wps:spPr>
                          <a:xfrm rot="0">
                            <a:off x="62864" y="285738"/>
                            <a:ext cx="4966335" cy="1223822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21">
                          <w:txbxContent>
                            <w:p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   Akshaya Sri  S. . . . . . . . . . . . . . . . . . . . . . . . . . . . . . . . . . . . . . . . .</w:t>
                              </w:r>
                            </w:p>
                            <w:p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sz w:val="26"/>
                                </w:rPr>
                                <w:t>Year / Branch / Section : II</w:t>
                              </w:r>
                              <w:r>
                                <w:rPr>
                                  <w:sz w:val="26"/>
                                  <w:vertAlign w:val="superscript"/>
                                </w:rPr>
                                <w:t>nd</w:t>
                              </w:r>
                              <w:r>
                                <w:rPr>
                                  <w:sz w:val="26"/>
                                </w:rPr>
                                <w:t xml:space="preserve">/ B.E – CSE/ A. . . .. . . . . . . . . . .. . . . . . . . . . . .   </w:t>
                              </w:r>
                            </w:p>
                            <w:p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文本框 22"/>
                        <wps:cNvSpPr/>
                        <wps:spPr>
                          <a:xfrm rot="0">
                            <a:off x="62864" y="1287747"/>
                            <a:ext cx="4931410" cy="221813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23">
                          <w:txbxContent>
                            <w:p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College Roll No. :2116230701017. . . . . . . . . . . . . . . . . . . . . . . . . . . . . . . . .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24"/>
                        <wps:cNvSpPr/>
                        <wps:spPr>
                          <a:xfrm rot="0">
                            <a:off x="47625" y="1762181"/>
                            <a:ext cx="5761356" cy="98352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25">
                          <w:txbxContent>
                            <w:p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Semester : 3</w:t>
                              </w:r>
                              <w:r>
                                <w:rPr>
                                  <w:sz w:val="26"/>
                                  <w:vertAlign w:val="superscript"/>
                                </w:rPr>
                                <w:t>rd</w:t>
                              </w:r>
                              <w:r>
                                <w:rPr>
                                  <w:sz w:val="26"/>
                                </w:rPr>
                                <w:t xml:space="preserve"> sem. . . . . . . . . . . . . . . . . . . . . . . . . . . . . . . . . . . . . . . . . . . . . . .</w:t>
                              </w:r>
                            </w:p>
                            <w:p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Academic Year : .2024-2025 . . . . . . . . . .  . . . . . . . . . . . . . . . . . . . . . . . . . . . . </w:t>
                              </w:r>
                            </w:p>
                            <w:p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6" o:spid="_x0000_s26" coordorigin="1311,11180" coordsize="9163,5269" style="position:absolute;&#10;margin-left:65.55013pt;&#10;margin-top:125.40007pt;&#10;width:458.15pt;&#10;height:263.49997pt;&#10;z-index:160;&#10;mso-position-horizontal:absolute;&#10;mso-position-horizontal-relative:page;&#10;mso-position-vertical:absolute;&#10;mso-wrap-distance-left:8.999863pt;&#10;mso-wrap-distance-right:8.999863pt;">
                <v:shape type="#_x0000_t75" id="图片 27" o:spid="_x0000_s27" style="position:absolute;&#10;left:1311;&#10;top:11180;&#10;width:9163;&#10;height:5269;" filled="f" stroked="f" strokeweight="1.0pt">
                  <v:imagedata r:id="rId6" o:title="4471288891732329364973"/>
                  <o:lock aspectratio="t"/>
                  <v:stroke color="#000000"/>
                </v:shape>
                <v:shape type="#_x0000_t202" id="文本框 28" o:spid="_x0000_s28" style="position:absolute;&#10;left:1410;&#10;top:11630;&#10;width:7821;&#10;height:1927;&#10;mso-wrap-style:square;" filled="f" stroked="f" strokeweight="1.0pt">
                  <v:textbox id="853" inset="0mm,0mm,0mm,0mm" o:insetmode="custom" style="layout-flow:horizontal;&#10;v-text-anchor:top;">
                    <w:txbxContent>
                      <w:p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   Akshaya Sri  S. . . . . . . . . . . . . . . . . . . . . . . . . . . . . . . . . . . . . . . . .</w:t>
                        </w:r>
                      </w:p>
                      <w:p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32"/>
                          </w:rPr>
                          <w:br/>
                        </w:r>
                        <w:r>
                          <w:rPr>
                            <w:sz w:val="26"/>
                          </w:rPr>
                          <w:t>Year / Branch / Section : II</w:t>
                        </w:r>
                        <w:r>
                          <w:rPr>
                            <w:sz w:val="26"/>
                            <w:vertAlign w:val="superscript"/>
                          </w:rPr>
                          <w:t>nd</w:t>
                        </w:r>
                        <w:r>
                          <w:rPr>
                            <w:sz w:val="26"/>
                          </w:rPr>
                          <w:t xml:space="preserve">/ B.E – CSE/ A. . . .. . . . . . . . . . .. . . . . . . . . . . .   </w:t>
                        </w:r>
                      </w:p>
                      <w:p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  <v:stroke color="#000000"/>
                </v:shape>
                <v:shape type="#_x0000_t202" id="文本框 29" o:spid="_x0000_s29" style="position:absolute;&#10;left:1410;&#10;top:13208;&#10;width:7765;&#10;height:349;&#10;mso-wrap-style:square;" filled="f" stroked="f" strokeweight="1.0pt">
                  <v:textbox id="854" inset="0mm,0mm,0mm,0mm" o:insetmode="custom" style="layout-flow:horizontal;&#10;v-text-anchor:top;">
                    <w:txbxContent>
                      <w:p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College Roll No. :2116230701017. . . . . . . . . . . . . . . . . . . . . . . . . . . . . . . . .</w:t>
                        </w:r>
                      </w:p>
                    </w:txbxContent>
                  </v:textbox>
                  <v:stroke color="#000000"/>
                </v:shape>
                <v:shape type="#_x0000_t202" id="文本框 30" o:spid="_x0000_s30" style="position:absolute;&#10;left:1386;&#10;top:13955;&#10;width:9073;&#10;height:1548;&#10;mso-wrap-style:square;" filled="f" stroked="f" strokeweight="1.0pt">
                  <v:textbox id="855" inset="0mm,0mm,0mm,0mm" o:insetmode="custom" style="layout-flow:horizontal;&#10;v-text-anchor:top;">
                    <w:txbxContent>
                      <w:p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Semester : 3</w:t>
                        </w:r>
                        <w:r>
                          <w:rPr>
                            <w:sz w:val="26"/>
                            <w:vertAlign w:val="superscript"/>
                          </w:rPr>
                          <w:t>rd</w:t>
                        </w:r>
                        <w:r>
                          <w:rPr>
                            <w:sz w:val="26"/>
                          </w:rPr>
                          <w:t xml:space="preserve"> sem. . . . . . . . . . . . . . . . . . . . . . . . . . . . . . . . . . . . . . . . . . . . . . .</w:t>
                        </w:r>
                      </w:p>
                      <w:p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Academic Year : .2024-2025 . . . . . . . . . .  . . . . . . . . . . . . . . . . . . . . . . . . . . . . </w:t>
                        </w:r>
                      </w:p>
                      <w:p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  <v:stroke color="#000000"/>
                </v:shape>
              </v:group>
            </w:pict>
          </mc:Fallback>
        </mc:AlternateContent>
      </w:r>
    </w:p>
    <w:p>
      <w:pPr>
        <w:pStyle w:val="15"/>
        <w:rPr>
          <w:b/>
          <w:sz w:val="44"/>
        </w:rPr>
      </w:pPr>
    </w:p>
    <w:p>
      <w:pPr>
        <w:pStyle w:val="15"/>
        <w:rPr>
          <w:b/>
          <w:sz w:val="44"/>
        </w:rPr>
      </w:pPr>
    </w:p>
    <w:p>
      <w:pPr>
        <w:pStyle w:val="15"/>
        <w:rPr>
          <w:b/>
          <w:sz w:val="44"/>
        </w:rPr>
      </w:pPr>
      <w:r>
        <w:rPr>
          <w:b/>
          <w:sz w:val="44"/>
        </w:rPr>
        <mc:AlternateContent>
          <mc:Choice Requires="wps">
            <w:drawing>
              <wp:anchor distT="0" distB="0" distL="85723" distR="85723" simplePos="0" relativeHeight="162" behindDoc="0" locked="0" layoutInCell="1" hidden="0" allowOverlap="1">
                <wp:simplePos x="0" y="0"/>
                <wp:positionH relativeFrom="column">
                  <wp:posOffset>607718</wp:posOffset>
                </wp:positionH>
                <wp:positionV relativeFrom="paragraph">
                  <wp:posOffset>-774121</wp:posOffset>
                </wp:positionV>
                <wp:extent cx="2672529" cy="242428"/>
                <wp:effectExtent l="0" t="0" r="0" b="0"/>
                <wp:wrapNone/>
                <wp:docPr id="31" name="文本框 3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72529" cy="242428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 id="32">
                        <w:txbxContent>
                          <w:p>
                            <w:r>
                              <w:t xml:space="preserve">AJAY SRINIVAS R 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33" o:spid="_x0000_s33" fillcolor="#FFFFFF" stroked="t" strokeweight="1.0pt" style="position:absolute;&#10;margin-left:47.851883pt;&#10;margin-top:-60.95447pt;&#10;width:210.43538pt;&#10;height:19.088821pt;&#10;z-index:162;&#10;mso-position-horizontal:absolute;&#10;mso-position-vertical:absolute;&#10;mso-wrap-distance-left:6.749897pt;&#10;mso-wrap-distance-right:6.749897pt;&#10;mso-wrap-style:square;">
                <v:stroke color="#000000"/>
                <v:textbox id="932" inset="2.54mm,1.27mm,2.54mm,1.27mm" o:insetmode="custom" style="layout-flow:horizontal;&#10;v-text-anchor:top;">
                  <w:txbxContent>
                    <w:p>
                      <w:r>
                        <w:t xml:space="preserve">AJAY SRINIVAS R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5"/>
        <w:rPr>
          <w:b/>
          <w:sz w:val="44"/>
        </w:rPr>
      </w:pPr>
    </w:p>
    <w:p>
      <w:pPr>
        <w:pStyle w:val="15"/>
        <w:rPr>
          <w:b/>
          <w:sz w:val="44"/>
        </w:rPr>
      </w:pPr>
    </w:p>
    <w:p>
      <w:pPr>
        <w:pStyle w:val="15"/>
        <w:rPr>
          <w:b/>
          <w:sz w:val="44"/>
        </w:rPr>
      </w:pPr>
    </w:p>
    <w:p>
      <w:pPr>
        <w:pStyle w:val="15"/>
        <w:rPr>
          <w:b/>
          <w:sz w:val="44"/>
        </w:rPr>
      </w:pPr>
    </w:p>
    <w:p>
      <w:pPr>
        <w:pStyle w:val="2"/>
        <w:ind w:left="0" w:right="112"/>
        <w:jc w:val="right"/>
      </w:pPr>
      <w:r>
        <w:rPr>
          <w:w w:val="99"/>
        </w:rPr>
        <w:t>.</w:t>
      </w:r>
    </w:p>
    <w:p>
      <w:pPr>
        <w:jc w:val="right"/>
        <w:sectPr>
          <w:pgSz w:w="11920" w:h="16840"/>
          <w:pgMar w:top="1450" w:right="2060" w:bottom="1470" w:left="1440" w:header="720" w:footer="720" w:gutter="0"/>
          <w:docGrid w:linePitch="312" w:charSpace="0"/>
        </w:sectPr>
      </w:pPr>
    </w:p>
    <w:p>
      <w:pPr>
        <w:spacing w:before="64" w:line="412" w:lineRule="exact"/>
        <w:ind w:left="363" w:right="204"/>
        <w:jc w:val="center"/>
        <w:rPr>
          <w:b/>
          <w:sz w:val="36"/>
        </w:rPr>
      </w:pP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276860</wp:posOffset>
                </wp:positionH>
                <wp:positionV relativeFrom="page">
                  <wp:posOffset>307340</wp:posOffset>
                </wp:positionV>
                <wp:extent cx="7135495" cy="9198610"/>
                <wp:effectExtent l="0" t="0" r="0" b="0"/>
                <wp:wrapNone/>
                <wp:docPr id="34" name="组合 34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5" name="组合 35"/>
                      <wpg:cNvGrpSpPr/>
                      <wpg:grpSpPr>
                        <a:xfrm rot="0">
                          <a:off x="0" y="0"/>
                          <a:ext cx="7135495" cy="9198610"/>
                          <a:chOff x="0" y="0"/>
                          <a:chExt cx="7135495" cy="919861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6" name="曲线 36"/>
                        <wps:cNvSpPr/>
                        <wps:spPr>
                          <a:xfrm rot="0">
                            <a:off x="0" y="0"/>
                            <a:ext cx="7135495" cy="9198610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21573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6" y="21600"/>
                                </a:lnTo>
                                <a:lnTo>
                                  <a:pt x="21573" y="21600"/>
                                </a:lnTo>
                                <a:lnTo>
                                  <a:pt x="21573" y="21577"/>
                                </a:lnTo>
                                <a:lnTo>
                                  <a:pt x="26" y="21577"/>
                                </a:lnTo>
                                <a:lnTo>
                                  <a:pt x="26" y="20"/>
                                </a:lnTo>
                                <a:lnTo>
                                  <a:pt x="21573" y="20"/>
                                </a:lnTo>
                                <a:lnTo>
                                  <a:pt x="21573" y="0"/>
                                </a:lnTo>
                              </a:path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21573" y="0"/>
                                </a:lnTo>
                                <a:lnTo>
                                  <a:pt x="21573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 rot="0">
                            <a:off x="3780790" y="3516630"/>
                            <a:ext cx="2357120" cy="701040"/>
                          </a:xfrm>
                          <a:prstGeom prst="rect"/>
                          <a:noFill/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8" o:spid="_x0000_s38" coordorigin="436,484" coordsize="11237,14486" style="position:absolute;&#10;margin-left:21.800001pt;&#10;margin-top:24.2pt;&#10;width:561.85004pt;&#10;height:724.3pt;&#10;z-index:-81;&#10;mso-position-horizontal:absolute;&#10;mso-position-horizontal-relative:page;&#10;mso-position-vertical:absolute;&#10;mso-position-vertical-relative:page;&#10;mso-wrap-distance-left:8.999863pt;&#10;mso-wrap-distance-right:8.999863pt;">
                <v:shape type="#_x0000_t0" id="曲线 39" o:spid="_x0000_s39" coordsize="11237,14486" path="m11222,l14,l,l,14485l14,14485l11222,14485l11222,14470l14,14470l14,13l11222,13l11222,m11237,l11222,l11222,14485l11237,14485l11237,e" style="position:absolute;&#10;left:436;&#10;top:484;&#10;width:11237;&#10;height:14486;" fillcolor="#000000" stroked="f" strokeweight="1.0pt">
                  <v:stroke color="#000000"/>
                </v:shape>
                <v:rect type="#_x0000_t1" id="矩形 40" o:spid="_x0000_s40" style="position:absolute;&#10;left:6390;&#10;top:6022;&#10;width:3711;&#10;height:1104;" filled="f" stroked="t" strokeweight="1.0pt">
                  <v:stroke color="#000000"/>
                </v:rect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>
      <w:pPr>
        <w:pStyle w:val="16"/>
      </w:pPr>
      <w:r>
        <w:t>[AUTONOMOUS]</w:t>
      </w:r>
    </w:p>
    <w:p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>
      <w:pPr>
        <w:pStyle w:val="15"/>
        <w:rPr>
          <w:b/>
          <w:sz w:val="20"/>
        </w:rPr>
      </w:pPr>
    </w:p>
    <w:p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>
      <w:pPr>
        <w:pStyle w:val="1"/>
        <w:spacing w:before="246"/>
        <w:ind w:left="0"/>
      </w:pPr>
      <w:r>
        <w:t xml:space="preserve">  Name : . .AJAY SRINIVAS R  . . . . . . . . .. . . . . . . . . . . . . . . . . . . . . . .</w:t>
      </w:r>
    </w:p>
    <w:p>
      <w:pPr>
        <w:pStyle w:val="15"/>
        <w:spacing w:before="1"/>
        <w:rPr>
          <w:sz w:val="32"/>
        </w:rPr>
      </w:pPr>
    </w:p>
    <w:p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sem          Branch : CSE-A</w:t>
      </w:r>
    </w:p>
    <w:p>
      <w:pPr>
        <w:pStyle w:val="15"/>
        <w:rPr>
          <w:sz w:val="30"/>
        </w:rPr>
      </w:pPr>
    </w:p>
    <w:p>
      <w:pPr>
        <w:pStyle w:val="15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230701017</w:t>
      </w:r>
    </w:p>
    <w:p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>
      <w:pPr>
        <w:pStyle w:val="15"/>
        <w:rPr>
          <w:b/>
          <w:sz w:val="28"/>
        </w:rPr>
      </w:pPr>
    </w:p>
    <w:p>
      <w:pPr>
        <w:pStyle w:val="15"/>
        <w:spacing w:before="11"/>
        <w:rPr>
          <w:b/>
        </w:rPr>
      </w:pPr>
    </w:p>
    <w:p>
      <w:pPr>
        <w:pStyle w:val="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>
      <w:pPr>
        <w:pStyle w:val="15"/>
        <w:rPr>
          <w:sz w:val="30"/>
        </w:rPr>
      </w:pPr>
    </w:p>
    <w:p>
      <w:pPr>
        <w:pStyle w:val="15"/>
        <w:rPr>
          <w:sz w:val="30"/>
        </w:rPr>
      </w:pPr>
    </w:p>
    <w:p>
      <w:pPr>
        <w:pStyle w:val="15"/>
        <w:spacing w:before="6"/>
        <w:rPr>
          <w:sz w:val="35"/>
        </w:rPr>
      </w:pPr>
    </w:p>
    <w:p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>
      <w:pPr>
        <w:pStyle w:val="15"/>
        <w:rPr>
          <w:b/>
          <w:sz w:val="28"/>
        </w:rPr>
      </w:pPr>
    </w:p>
    <w:p>
      <w:pPr>
        <w:pStyle w:val="15"/>
        <w:rPr>
          <w:b/>
          <w:sz w:val="28"/>
        </w:rPr>
      </w:pPr>
    </w:p>
    <w:p>
      <w:pPr>
        <w:pStyle w:val="15"/>
        <w:spacing w:before="2"/>
        <w:rPr>
          <w:b/>
          <w:sz w:val="31"/>
        </w:rPr>
      </w:pPr>
    </w:p>
    <w:p>
      <w:pPr>
        <w:pStyle w:val="1"/>
        <w:ind w:left="2" w:right="204"/>
        <w:jc w:val="center"/>
      </w:pPr>
      <w:r>
        <w:t>Submitted for the Practical Examination held on . . . . . . . . . . . . .</w:t>
      </w:r>
    </w:p>
    <w:p>
      <w:pPr>
        <w:pStyle w:val="15"/>
        <w:rPr>
          <w:sz w:val="30"/>
        </w:rPr>
      </w:pPr>
    </w:p>
    <w:p>
      <w:pPr>
        <w:pStyle w:val="15"/>
        <w:rPr>
          <w:sz w:val="30"/>
        </w:rPr>
      </w:pPr>
    </w:p>
    <w:p>
      <w:pPr>
        <w:pStyle w:val="15"/>
        <w:rPr>
          <w:sz w:val="30"/>
        </w:rPr>
      </w:pPr>
    </w:p>
    <w:p>
      <w:pPr>
        <w:pStyle w:val="15"/>
        <w:rPr>
          <w:sz w:val="30"/>
        </w:rPr>
      </w:pPr>
    </w:p>
    <w:p>
      <w:pPr>
        <w:pStyle w:val="15"/>
        <w:rPr>
          <w:sz w:val="30"/>
        </w:rPr>
      </w:pPr>
    </w:p>
    <w:p>
      <w:pPr>
        <w:pStyle w:val="15"/>
        <w:spacing w:before="3"/>
        <w:rPr>
          <w:sz w:val="43"/>
        </w:rPr>
      </w:pPr>
    </w:p>
    <w:p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/>
    <w:p>
      <w:pPr>
        <w:spacing w:after="262"/>
      </w:pPr>
    </w:p>
    <w:p>
      <w:pPr>
        <w:spacing w:after="0"/>
      </w:pPr>
      <w:r>
        <w:rPr>
          <w:rFonts w:ascii="Times New Roman" w:eastAsia="Times New Roman" w:cs="Times New Roman" w:hAnsi="Times New Roman"/>
        </w:rPr>
        <w:t>1.</w:t>
      </w:r>
    </w:p>
    <w:p>
      <w:pPr>
        <w:spacing w:after="147"/>
        <w:ind w:left="30" w:right="-640"/>
      </w:pPr>
      <w:r>
        <w:drawing>
          <wp:inline distT="0" distB="0" distL="0" distR="0">
            <wp:extent cx="5734050" cy="1514475"/>
            <wp:effectExtent l="0" t="0" r="0" b="0"/>
            <wp:docPr id="41" name="图片 4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3" name="图片 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15144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85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8580"/>
      </w:tblGrid>
      <w:tr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305" w:lineRule="auto"/>
              <w:ind w:right="5641"/>
            </w:pPr>
            <w:r>
              <w:rPr>
                <w:rFonts w:ascii="Times New Roman" w:eastAsia="Times New Roman" w:cs="Times New Roman" w:hAnsi="Times New Roman"/>
              </w:rPr>
              <w:t>import java.util.Scanner; public class oddorEven{</w:t>
            </w:r>
          </w:p>
          <w:p>
            <w:pPr>
              <w:spacing w:after="0" w:line="305" w:lineRule="auto"/>
              <w:ind w:right="5063"/>
            </w:pPr>
            <w:r>
              <w:rPr>
                <w:rFonts w:ascii="Times New Roman" w:eastAsia="Times New Roman" w:cs="Times New Roman" w:hAnsi="Times New Roman"/>
              </w:rPr>
              <w:t>public static void main(String[]args){ Scanner s=new Scanner(System.in); int number = s.nextInt(); if(number %2==0){</w:t>
            </w:r>
          </w:p>
          <w:p>
            <w:pPr>
              <w:spacing w:after="16" w:line="240" w:lineRule="auto"/>
              <w:ind w:left="220"/>
            </w:pPr>
            <w:r>
              <w:rPr>
                <w:rFonts w:ascii="Times New Roman" w:eastAsia="Times New Roman" w:cs="Times New Roman" w:hAnsi="Times New Roman"/>
              </w:rPr>
              <w:t>System.out.println(1);</w:t>
            </w:r>
          </w:p>
          <w:p>
            <w:pPr>
              <w:spacing w:after="0" w:line="300" w:lineRule="auto"/>
              <w:ind w:right="7867"/>
            </w:pPr>
            <w:r>
              <w:rPr>
                <w:rFonts w:ascii="Times New Roman" w:eastAsia="Times New Roman" w:cs="Times New Roman" w:hAnsi="Times New Roman"/>
              </w:rPr>
              <w:t>} else {</w:t>
            </w:r>
          </w:p>
          <w:p>
            <w:pPr>
              <w:spacing w:after="16" w:line="240" w:lineRule="auto"/>
              <w:ind w:left="220"/>
            </w:pPr>
            <w:r>
              <w:rPr>
                <w:rFonts w:ascii="Times New Roman" w:eastAsia="Times New Roman" w:cs="Times New Roman" w:hAnsi="Times New Roman"/>
              </w:rPr>
              <w:t>System.out.println(2);</w:t>
            </w:r>
          </w:p>
          <w:p>
            <w:pPr>
              <w:spacing w:after="16" w:line="240" w:lineRule="auto"/>
            </w:pPr>
            <w:r>
              <w:rPr>
                <w:rFonts w:ascii="Times New Roman" w:eastAsia="Times New Roman" w:cs="Times New Roman" w:hAnsi="Times New Roman"/>
              </w:rPr>
              <w:t>}</w:t>
            </w:r>
          </w:p>
          <w:p>
            <w:pPr>
              <w:spacing w:after="16" w:line="240" w:lineRule="auto"/>
            </w:pPr>
            <w:r>
              <w:rPr>
                <w:rFonts w:ascii="Times New Roman" w:eastAsia="Times New Roman" w:cs="Times New Roman" w:hAnsi="Times New Roman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0"/>
        <w:ind w:left="30"/>
      </w:pPr>
      <w:r>
        <w:drawing>
          <wp:inline distT="0" distB="0" distL="0" distR="0">
            <wp:extent cx="2647950" cy="1562100"/>
            <wp:effectExtent l="0" t="0" r="0" b="0"/>
            <wp:docPr id="44" name="图片 4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6" name="图片 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47950" cy="15621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1533525"/>
            <wp:effectExtent l="0" t="0" r="0" b="0"/>
            <wp:docPr id="47" name="图片 4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9" name="图片 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15335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181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0" w:line="269" w:lineRule="auto"/>
              <w:ind w:right="4835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>
            <w:pPr>
              <w:spacing w:after="0" w:line="257" w:lineRule="auto"/>
              <w:ind w:left="480" w:right="5375"/>
            </w:pPr>
            <w:r>
              <w:rPr>
                <w:rFonts w:ascii="Times New Roman" w:eastAsia="Times New Roman" w:cs="Times New Roman" w:hAnsi="Times New Roman"/>
                <w:sz w:val="24"/>
              </w:rPr>
              <w:t>int a = s.nextInt(); int lastDigit=Math.abs(a%10); System.out.println(lastDigit);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0"/>
        <w:ind w:left="30"/>
      </w:pPr>
      <w:r>
        <w:drawing>
          <wp:inline distT="0" distB="0" distL="0" distR="0">
            <wp:extent cx="2495550" cy="1571625"/>
            <wp:effectExtent l="0" t="0" r="0" b="0"/>
            <wp:docPr id="50" name="图片 5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2" name="图片 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95550" cy="15716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/>
      </w:pPr>
      <w:r>
        <w:drawing>
          <wp:inline distT="0" distB="0" distL="0" distR="0">
            <wp:extent cx="3400426" cy="3581400"/>
            <wp:effectExtent l="0" t="0" r="0" b="0"/>
            <wp:docPr id="53" name="图片 5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5" name="图片 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00426" cy="35814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9" w:lineRule="auto"/>
              <w:ind w:right="5770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 import java.lang.Math;</w:t>
            </w:r>
          </w:p>
          <w:p>
            <w:pPr>
              <w:spacing w:after="0" w:line="269" w:lineRule="auto"/>
              <w:ind w:left="300" w:right="471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number{ public static void main(String[]args){ Scanner s= new Scanner(System.in);</w:t>
            </w:r>
          </w:p>
          <w:p>
            <w:pPr>
              <w:spacing w:after="0" w:line="269" w:lineRule="auto"/>
              <w:ind w:left="540" w:right="6261"/>
            </w:pPr>
            <w:r>
              <w:rPr>
                <w:rFonts w:ascii="Times New Roman" w:eastAsia="Times New Roman" w:cs="Times New Roman" w:hAnsi="Times New Roman"/>
                <w:sz w:val="24"/>
              </w:rPr>
              <w:t>int a = s.nextInt(); int b = s.nextInt();</w:t>
            </w:r>
          </w:p>
          <w:p>
            <w:pPr>
              <w:spacing w:after="0" w:line="238" w:lineRule="auto"/>
              <w:ind w:left="300" w:right="2800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System.out.println(Math.abs(a)%10+Math.abs(b)%10); }</w:t>
            </w:r>
          </w:p>
          <w:p>
            <w:pPr>
              <w:spacing w:after="0" w:line="240" w:lineRule="auto"/>
              <w:ind w:left="6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OUTPUT:</w:t>
      </w:r>
    </w:p>
    <w:p>
      <w:pPr>
        <w:spacing w:after="0"/>
        <w:ind w:left="30"/>
      </w:pPr>
      <w:r>
        <w:drawing>
          <wp:inline distT="0" distB="0" distL="0" distR="0">
            <wp:extent cx="1962150" cy="1933575"/>
            <wp:effectExtent l="0" t="0" r="0" b="0"/>
            <wp:docPr id="56" name="图片 5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8" name="图片 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2150" cy="19335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"http://www.rajalakshmicolleges.org/moodle/course/section.php?id=50"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Lab-02-Flow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"http://www.rajalakshmicolleges.org/moodle/course/section.php?id=50"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Control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"http://www.rajalakshmicolleges.org/moodle/course/section.php?id=50"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Statements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5191125"/>
            <wp:effectExtent l="0" t="0" r="0" b="0"/>
            <wp:docPr id="59" name="图片 5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1" name="图片 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51911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9" w:lineRule="auto"/>
              <w:ind w:right="4675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int n = S.nextInt();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term = generateTerm(n);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System.out.print(term);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480" w:right="4586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private static String generateTerm(int n){ if (n==1){ return "1";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prevTerm = generateTerm (n-1);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StringBuilder currentTerm = new StringBuilder(prevTerm);</w:t>
            </w:r>
          </w:p>
        </w:tc>
      </w:tr>
      <w:tr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54" w:lineRule="auto"/>
              <w:ind w:left="480" w:right="4645"/>
            </w:pPr>
            <w:r>
              <w:rPr>
                <w:rFonts w:ascii="Times New Roman" w:eastAsia="Times New Roman" w:cs="Times New Roman" w:hAnsi="Times New Roman"/>
                <w:sz w:val="24"/>
              </w:rPr>
              <w:t>currentTerm.append(" " + n + " "); currentTerm.append(prevTerm); return currentTerm.toString();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4019551" cy="1485900"/>
            <wp:effectExtent l="0" t="0" r="0" b="0"/>
            <wp:docPr id="62" name="图片 6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4" name="图片 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19551" cy="14859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/>
      </w:pPr>
      <w:r>
        <w:drawing>
          <wp:inline distT="0" distB="0" distL="0" distR="0">
            <wp:extent cx="3505200" cy="3343275"/>
            <wp:effectExtent l="0" t="0" r="0" b="0"/>
            <wp:docPr id="65" name="图片 6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7" name="图片 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05200" cy="3343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 Java program to count trailing 0s in n!</w:t>
            </w:r>
          </w:p>
          <w:p>
            <w:pPr>
              <w:spacing w:after="0" w:line="269" w:lineRule="auto"/>
              <w:ind w:right="6410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java.io.*; import java.util.Scanner;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prog {</w:t>
            </w:r>
          </w:p>
          <w:p>
            <w:pPr>
              <w:spacing w:after="0" w:line="269" w:lineRule="auto"/>
              <w:ind w:left="240" w:right="5737"/>
            </w:pPr>
            <w:r>
              <w:rPr>
                <w:rFonts w:ascii="Times New Roman" w:eastAsia="Times New Roman" w:cs="Times New Roman" w:hAnsi="Times New Roman"/>
                <w:sz w:val="24"/>
              </w:rPr>
              <w:t>// Function to return trailing // 0s in factorial of n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static int findTrailingZeros(int n)</w:t>
            </w:r>
          </w:p>
          <w:p>
            <w:pPr>
              <w:spacing w:after="0" w:line="240" w:lineRule="auto"/>
              <w:ind w:left="480" w:right="4402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{ if (n &lt; 0) // Negative Number Edge Case return -1;</w:t>
            </w:r>
          </w:p>
        </w:tc>
      </w:tr>
      <w:tr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Initialize result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int count=0;</w:t>
            </w:r>
          </w:p>
          <w:p>
            <w:pPr>
              <w:spacing w:after="0" w:line="269" w:lineRule="auto"/>
              <w:ind w:left="480" w:right="5120"/>
            </w:pPr>
            <w:r>
              <w:rPr>
                <w:rFonts w:ascii="Times New Roman" w:eastAsia="Times New Roman" w:cs="Times New Roman" w:hAnsi="Times New Roman"/>
                <w:sz w:val="24"/>
              </w:rPr>
              <w:t>// Keep dividing n by powers // of 5 and update count for (int i = 5; n / i &gt;= 1; i*=5</w:t>
              <w:tab/>
              <w:t>){ count += n / i;</w:t>
            </w:r>
          </w:p>
          <w:p>
            <w:pPr>
              <w:spacing w:after="0" w:line="264" w:lineRule="auto"/>
              <w:ind w:left="480" w:right="7077" w:hanging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return count;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Driver Code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main(String[] args)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{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sc= new Scanner(System.in);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int n=sc.nextInt();</w:t>
            </w:r>
          </w:p>
          <w:p>
            <w:pPr>
              <w:spacing w:after="0" w:line="245" w:lineRule="auto"/>
              <w:ind w:left="480" w:right="3257"/>
            </w:pPr>
            <w:r>
              <w:rPr>
                <w:rFonts w:ascii="Times New Roman" w:eastAsia="Times New Roman" w:cs="Times New Roman" w:hAnsi="Times New Roman"/>
                <w:sz w:val="24"/>
              </w:rPr>
              <w:t>int res=findTrailingZeros(n); System.out.println(res);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90"/>
      </w:pPr>
      <w:r>
        <w:drawing>
          <wp:inline distT="0" distB="0" distL="0" distR="0">
            <wp:extent cx="2057400" cy="1543050"/>
            <wp:effectExtent l="0" t="0" r="0" b="0"/>
            <wp:docPr id="68" name="图片 6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0" name="图片 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57400" cy="15430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/>
      </w:pPr>
      <w:r>
        <w:drawing>
          <wp:inline distT="0" distB="0" distL="0" distR="0">
            <wp:extent cx="4171951" cy="2647950"/>
            <wp:effectExtent l="0" t="0" r="0" b="0"/>
            <wp:docPr id="71" name="图片 7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3" name="图片 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1951" cy="26479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9" w:lineRule="auto"/>
              <w:ind w:right="6410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 class fibo3{ int a; int b; int c;</w:t>
            </w:r>
          </w:p>
          <w:p>
            <w:pPr>
              <w:spacing w:after="0" w:line="269" w:lineRule="auto"/>
              <w:ind w:left="480" w:right="637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fibo3(int a,int b,int c){ this.a = a; this.b = b; this.c = c;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480" w:right="707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int nth(int x){ if (x == 1){ return 0;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720" w:right="5242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else if(x == 2 &amp;&amp; x == 3) return 1;</w:t>
            </w:r>
          </w:p>
          <w:p>
            <w:pPr>
              <w:spacing w:after="2" w:line="269" w:lineRule="auto"/>
              <w:ind w:left="720" w:right="5204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else{ int temp1,temp2,temp; int count = 4; while(x &gt;= count){ temp = this.a+this.b+this.c;</w:t>
            </w:r>
          </w:p>
          <w:p>
            <w:pPr>
              <w:spacing w:after="0" w:line="264" w:lineRule="auto"/>
              <w:ind w:left="960" w:right="5915"/>
            </w:pPr>
            <w:r>
              <w:rPr>
                <w:rFonts w:ascii="Times New Roman" w:eastAsia="Times New Roman" w:cs="Times New Roman" w:hAnsi="Times New Roman"/>
                <w:sz w:val="24"/>
              </w:rPr>
              <w:t>temp1 = this.c; this.c = temp; temp2 = this.b; this.b = temp1; this.a = temp2; count++;</w:t>
            </w:r>
          </w:p>
          <w:p>
            <w:pPr>
              <w:spacing w:after="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return this.c;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5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240" w:right="471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Main{ public static void main(String[] args){ Scanner s = new Scanner(System.in);</w:t>
            </w:r>
          </w:p>
          <w:p>
            <w:pPr>
              <w:spacing w:after="0" w:line="257" w:lineRule="auto"/>
              <w:ind w:left="480" w:right="5735"/>
            </w:pPr>
            <w:r>
              <w:rPr>
                <w:rFonts w:ascii="Times New Roman" w:eastAsia="Times New Roman" w:cs="Times New Roman" w:hAnsi="Times New Roman"/>
                <w:sz w:val="24"/>
              </w:rPr>
              <w:t>int t = s.nextInt(); fibo3 r = new fibo3(0,1,1); System.out.print(r.nth(t));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0"/>
        <w:ind w:left="30"/>
      </w:pPr>
      <w:r>
        <w:drawing>
          <wp:inline distT="0" distB="0" distL="0" distR="0">
            <wp:extent cx="2152650" cy="1419225"/>
            <wp:effectExtent l="0" t="0" r="0" b="0"/>
            <wp:docPr id="74" name="图片 7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6" name="图片 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2650" cy="14192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"http://www.rajalakshmicolleges.org/moodle/course/section.php?id=51"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Lab-03-Arrays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/>
      </w:pPr>
      <w:r>
        <w:drawing>
          <wp:inline distT="0" distB="0" distL="0" distR="0">
            <wp:extent cx="5210175" cy="7000875"/>
            <wp:effectExtent l="0" t="0" r="0" b="0"/>
            <wp:docPr id="77" name="图片 7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9" name="图片 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10175" cy="70008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2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0" w:line="269" w:lineRule="auto"/>
              <w:ind w:right="4940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 public class digit{ public static void main(String[]args){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scanner =new Scanner(System.in);</w:t>
            </w:r>
          </w:p>
        </w:tc>
      </w:tr>
      <w:tr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2" w:lineRule="auto"/>
              <w:ind w:left="480" w:right="5342"/>
            </w:pPr>
            <w:r>
              <w:rPr>
                <w:rFonts w:ascii="Times New Roman" w:eastAsia="Times New Roman" w:cs="Times New Roman" w:hAnsi="Times New Roman"/>
                <w:sz w:val="24"/>
              </w:rPr>
              <w:t>int size =scanner.nextInt(); int[]inpar=new int[size]; for(int i=0;i&lt;size;i++){ inpar[i]=scanner.nextInt();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54" w:lineRule="auto"/>
              <w:ind w:left="480" w:right="5820"/>
            </w:pPr>
            <w:r>
              <w:rPr>
                <w:rFonts w:ascii="Times New Roman" w:eastAsia="Times New Roman" w:cs="Times New Roman" w:hAnsi="Times New Roman"/>
                <w:sz w:val="24"/>
              </w:rPr>
              <w:t>int[]dig=new int[size]; for(int i=0;i&lt;size;i++){ int num=inpar[i]; if(i==0){ dig[i]=num%10;</w:t>
            </w:r>
          </w:p>
          <w:p>
            <w:pPr>
              <w:spacing w:after="5" w:line="240" w:lineRule="auto"/>
              <w:ind w:left="10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5" w:lineRule="auto"/>
              <w:ind w:left="1260" w:right="432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else if (i==1){ dig[i]=(num/10)%10;</w:t>
            </w:r>
          </w:p>
          <w:p>
            <w:pPr>
              <w:spacing w:after="5" w:line="240" w:lineRule="auto"/>
              <w:ind w:left="10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5" w:lineRule="auto"/>
              <w:ind w:left="1260" w:right="426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else if(i==2){ dig[i]=(num/100)%10;</w:t>
            </w:r>
          </w:p>
          <w:p>
            <w:pPr>
              <w:spacing w:after="5" w:line="240" w:lineRule="auto"/>
              <w:ind w:left="10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70" w:line="245" w:lineRule="auto"/>
              <w:ind w:left="1260" w:right="414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else if(i==3){ dig[i]=(num/1000)%10;</w:t>
            </w:r>
          </w:p>
          <w:p>
            <w:pPr>
              <w:spacing w:after="5" w:line="240" w:lineRule="auto"/>
              <w:ind w:left="10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5" w:lineRule="auto"/>
              <w:ind w:left="1260" w:right="402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else if(i==4){ dig[i]=(num/10000)%10;</w:t>
            </w:r>
          </w:p>
          <w:p>
            <w:pPr>
              <w:spacing w:after="0" w:line="238" w:lineRule="auto"/>
              <w:ind w:left="1020" w:right="6675"/>
            </w:pPr>
            <w:r>
              <w:rPr>
                <w:rFonts w:ascii="Times New Roman" w:eastAsia="Times New Roman" w:cs="Times New Roman" w:hAnsi="Times New Roman"/>
                <w:sz w:val="24"/>
              </w:rPr>
              <w:t>} else{ dig[i]=0;</w:t>
            </w:r>
          </w:p>
          <w:p>
            <w:pPr>
              <w:spacing w:after="0" w:line="240" w:lineRule="auto"/>
              <w:ind w:left="10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480" w:right="6599"/>
            </w:pPr>
            <w:r>
              <w:rPr>
                <w:rFonts w:ascii="Times New Roman" w:eastAsia="Times New Roman" w:cs="Times New Roman" w:hAnsi="Times New Roman"/>
                <w:sz w:val="24"/>
              </w:rPr>
              <w:t>} int fin=0; for(int digi:dig){ fin+=digi*digi;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System.out.print(fin);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0"/>
        <w:ind w:left="30"/>
      </w:pPr>
      <w:r>
        <w:drawing>
          <wp:inline distT="0" distB="0" distL="0" distR="0">
            <wp:extent cx="2590800" cy="1238250"/>
            <wp:effectExtent l="0" t="0" r="0" b="0"/>
            <wp:docPr id="80" name="图片 8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2" name="图片 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0800" cy="12382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2714625"/>
            <wp:effectExtent l="0" t="0" r="0" b="0"/>
            <wp:docPr id="83" name="图片 8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5" name="图片 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27146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2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9" w:lineRule="auto"/>
              <w:ind w:right="4729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 public class longdig{ public static void main(String[]args){ Scanner sc=new Scanner(System.in);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int n=sc.nextInt();</w:t>
            </w:r>
          </w:p>
          <w:p>
            <w:pPr>
              <w:spacing w:after="0" w:line="269" w:lineRule="auto"/>
              <w:ind w:left="480" w:right="3911"/>
            </w:pPr>
            <w:r>
              <w:rPr>
                <w:rFonts w:ascii="Times New Roman" w:eastAsia="Times New Roman" w:cs="Times New Roman" w:hAnsi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seqtemp++;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else{</w:t>
            </w:r>
          </w:p>
          <w:p>
            <w:pPr>
              <w:spacing w:after="0" w:line="269" w:lineRule="auto"/>
              <w:ind w:left="960" w:right="5642"/>
            </w:pPr>
            <w:r>
              <w:rPr>
                <w:rFonts w:ascii="Times New Roman" w:eastAsia="Times New Roman" w:cs="Times New Roman" w:hAnsi="Times New Roman"/>
                <w:sz w:val="24"/>
              </w:rPr>
              <w:t>seqtemp = 0; countmax = 0;</w:t>
            </w:r>
          </w:p>
          <w:p>
            <w:pPr>
              <w:spacing w:after="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960" w:right="5893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if(seqtemp &gt; seq ){ seq = seqtemp; count = countmax;</w:t>
            </w:r>
          </w:p>
          <w:p>
            <w:pPr>
              <w:spacing w:after="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960" w:right="5111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else if (seq == seqtemp){ count = count + countmax;</w:t>
            </w:r>
          </w:p>
          <w:p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 c++; 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if (count == 0)</w:t>
            </w:r>
          </w:p>
          <w:p>
            <w:pPr>
              <w:spacing w:after="0" w:line="238" w:lineRule="auto"/>
              <w:ind w:left="480" w:right="5684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System.out.print(-1); else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System.out.print(count);</w:t>
            </w:r>
          </w:p>
        </w:tc>
      </w:tr>
    </w:tbl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4" w:lineRule="auto"/>
        <w:ind w:left="228" w:right="3310" w:hanging="10"/>
      </w:pPr>
      <w:r>
        <w:rPr>
          <w:rFonts w:ascii="Times New Roman" w:eastAsia="Times New Roman" w:cs="Times New Roman" w:hAnsi="Times New Roman"/>
          <w:sz w:val="24"/>
        </w:rPr>
        <w:t>}</w:t>
      </w:r>
    </w:p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4" w:lineRule="auto"/>
        <w:ind w:left="228" w:right="3310" w:hanging="10"/>
      </w:pPr>
      <w:r>
        <w:rPr>
          <w:rFonts w:ascii="Times New Roman" w:eastAsia="Times New Roman" w:cs="Times New Roman" w:hAnsi="Times New Roman"/>
          <w:sz w:val="24"/>
        </w:rPr>
        <w:t>}</w:t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2876550" cy="1504950"/>
            <wp:effectExtent l="0" t="0" r="0" b="0"/>
            <wp:docPr id="86" name="图片 8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8" name="图片 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6550" cy="15049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/>
      </w:pPr>
      <w:r>
        <w:drawing>
          <wp:inline distT="0" distB="0" distL="0" distR="0">
            <wp:extent cx="3124200" cy="5705474"/>
            <wp:effectExtent l="0" t="0" r="0" b="0"/>
            <wp:docPr id="89" name="图片 8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1" name="图片 9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24200" cy="570547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9" w:lineRule="auto"/>
              <w:ind w:right="5729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 public class res{ public static int[]pa(int[]arr){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int maxs=Integer.MIN_VALUE;</w:t>
            </w:r>
          </w:p>
          <w:p>
            <w:pPr>
              <w:spacing w:after="0" w:line="240" w:lineRule="auto"/>
              <w:ind w:left="720" w:right="5444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for (int num:arr){ if(num&gt;maxs){ maxs=num;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5" w:lineRule="auto"/>
              <w:ind w:left="720" w:right="2973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for(int i=0;i&lt;arr.length;i++){ arr[i]=(arr[i]-maxs)*maxs;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return arr;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main(String[]args){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scanner =new Scanner (System.in);</w:t>
            </w:r>
          </w:p>
          <w:p>
            <w:pPr>
              <w:spacing w:after="0" w:line="262" w:lineRule="auto"/>
              <w:ind w:left="480" w:right="5756"/>
            </w:pPr>
            <w:r>
              <w:rPr>
                <w:rFonts w:ascii="Times New Roman" w:eastAsia="Times New Roman" w:cs="Times New Roman" w:hAnsi="Times New Roman"/>
                <w:sz w:val="24"/>
              </w:rPr>
              <w:t>int n=scanner.nextInt(); int[]arr=new int[n]; for(int i=0;i&lt;n;i++){ arr[i]=scanner.nextInt();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cs="Times New Roman" w:hAnsi="Times New Roman"/>
                <w:sz w:val="24"/>
              </w:rPr>
              <w:t>int[]res=pa(arr); for(int i=0;i&lt;n;i++){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System.out.print(res[i]+" ");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scanner.close();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80"/>
        <w:ind w:left="30"/>
      </w:pPr>
      <w:r>
        <w:drawing>
          <wp:inline distT="0" distB="0" distL="0" distR="0">
            <wp:extent cx="3219450" cy="1304925"/>
            <wp:effectExtent l="0" t="0" r="0" b="0"/>
            <wp:docPr id="92" name="图片 9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4" name="图片 9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19450" cy="13049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"http://www.rajalakshmicolleges.org/moodle/course/section.php?id=52"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Lab-04-Classes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"http://www.rajalakshmicolleges.org/moodle/course/section.php?id=52"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and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"http://www.rajalakshmicolleges.org/moodle/course/section.php?id=52"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Objects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0"/>
        <w:ind w:left="30" w:right="-640"/>
      </w:pPr>
      <w:r>
        <w:drawing>
          <wp:inline distT="0" distB="0" distL="0" distR="0">
            <wp:extent cx="5734050" cy="1485900"/>
            <wp:effectExtent l="0" t="0" r="0" b="0"/>
            <wp:docPr id="95" name="图片 9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7" name="图片 9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14859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8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505" w:type="dxa"/>
        </w:tblCellMar>
      </w:tblPr>
      <w:tblGrid>
        <w:gridCol w:w="9000"/>
      </w:tblGrid>
      <w:tr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9" w:lineRule="auto"/>
              <w:ind w:right="5021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java.io.*; import java.util.Scanner; class Circle</w:t>
            </w:r>
          </w:p>
          <w:p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{ private double radius; public Circle(double radius){</w:t>
            </w:r>
          </w:p>
          <w:p>
            <w:pPr>
              <w:spacing w:after="0" w:line="269" w:lineRule="auto"/>
              <w:ind w:left="360" w:right="2788" w:firstLine="120"/>
            </w:pPr>
            <w:r>
              <w:rPr>
                <w:rFonts w:ascii="Times New Roman" w:eastAsia="Times New Roman" w:cs="Times New Roman" w:hAnsi="Times New Roman"/>
                <w:sz w:val="24"/>
              </w:rPr>
              <w:t>// set the instance variable radius this.radius =radius;</w:t>
            </w:r>
          </w:p>
          <w:p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cs="Times New Roman" w:hAnsi="Times New Roman"/>
                <w:sz w:val="24"/>
              </w:rPr>
              <w:t>} public void setRadius(double radius){</w:t>
            </w:r>
          </w:p>
          <w:p>
            <w:pPr>
              <w:spacing w:after="270" w:line="245" w:lineRule="auto"/>
              <w:ind w:left="420" w:right="3679" w:firstLine="60"/>
            </w:pPr>
            <w:r>
              <w:rPr>
                <w:rFonts w:ascii="Times New Roman" w:eastAsia="Times New Roman" w:cs="Times New Roman" w:hAnsi="Times New Roman"/>
                <w:sz w:val="24"/>
              </w:rPr>
              <w:t>// set the radius this.radius=radius;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tabs>
                <w:tab w:val="center" w:pos="3030"/>
              </w:tabs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double getRadius()</w:t>
              <w:tab/>
              <w:t>{</w:t>
            </w:r>
          </w:p>
          <w:p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cs="Times New Roman" w:hAnsi="Times New Roman"/>
                <w:sz w:val="24"/>
              </w:rPr>
              <w:t>// return the radius return radius;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double calculateArea() { // complete the below statement return Math.PI*radius*radius;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tabs>
                <w:tab w:val="center" w:pos="4349"/>
              </w:tabs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double calculateCircumference()</w:t>
              <w:tab/>
              <w:t>{</w:t>
            </w:r>
          </w:p>
          <w:p>
            <w:pPr>
              <w:spacing w:after="0"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cs="Times New Roman" w:hAnsi="Times New Roman"/>
                <w:sz w:val="24"/>
              </w:rPr>
              <w:t>// complete the statement return 2*Math.PI*radius;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" w:line="266" w:lineRule="auto"/>
              <w:ind w:right="3370"/>
            </w:pPr>
            <w:r>
              <w:rPr>
                <w:rFonts w:ascii="Times New Roman" w:eastAsia="Times New Roman" w:cs="Times New Roman" w:hAnsi="Times New Roman"/>
                <w:sz w:val="24"/>
              </w:rPr>
              <w:t>} class prog{ public static void main(String[] args) { int r;</w:t>
            </w:r>
          </w:p>
          <w:p>
            <w:pPr>
              <w:spacing w:after="23" w:line="245" w:lineRule="auto"/>
              <w:ind w:left="480" w:right="1898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sc= new Scanner(System.in); r=sc.nextInt();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Circle c= new Circle(r);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System.out.println("Area = "+String.format("%.2f", c.calculateArea()));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invoke the calculatecircumference method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System.out.println("Circumference = "+String.format("%.2f" ,</w:t>
            </w:r>
          </w:p>
          <w:p>
            <w:pPr>
              <w:spacing w:after="252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c.calculateCircumference()));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sc.close();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2562225" cy="1152525"/>
            <wp:effectExtent l="0" t="0" r="0" b="0"/>
            <wp:docPr id="98" name="图片 9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0" name="图片 10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2225" cy="11525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/>
      </w:pPr>
      <w:r>
        <w:drawing>
          <wp:inline distT="0" distB="0" distL="0" distR="0">
            <wp:extent cx="3343275" cy="3686175"/>
            <wp:effectExtent l="0" t="0" r="0" b="0"/>
            <wp:docPr id="101" name="图片 10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3" name="图片 1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43275" cy="36861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6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0" w:line="269" w:lineRule="auto"/>
              <w:ind w:left="240" w:right="6297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mobile{ private String man; private String os; public String clr; private int cost;</w:t>
            </w:r>
          </w:p>
          <w:p>
            <w:pPr>
              <w:spacing w:after="0" w:line="240" w:lineRule="auto"/>
              <w:ind w:left="480" w:right="3258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mobile(String man,String os,String clr,int cost){ this.man=man; this.os=os; this.clr=clr;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this.cost=cost;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right="278" w:firstLine="48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main(String[]args){</w:t>
            </w:r>
          </w:p>
        </w:tc>
      </w:tr>
      <w:tr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45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mobile mobile=new mobile("Redmi","Andriod","Blue",34000); System.out.println(mobile);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3429000" cy="1428750"/>
            <wp:effectExtent l="0" t="0" r="0" b="0"/>
            <wp:docPr id="104" name="图片 10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6" name="图片 10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29000" cy="14287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3019425"/>
            <wp:effectExtent l="0" t="0" r="0" b="0"/>
            <wp:docPr id="107" name="图片 10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9" name="图片 10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0194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7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55" w:type="dxa"/>
          <w:bottom w:w="0" w:type="dxa"/>
          <w:right w:w="115" w:type="dxa"/>
        </w:tblCellMar>
      </w:tblPr>
      <w:tblGrid>
        <w:gridCol w:w="9000"/>
      </w:tblGrid>
      <w:tr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0"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stud{ private String name; private int roll; public stud(){</w:t>
            </w:r>
          </w:p>
          <w:p>
            <w:pPr>
              <w:spacing w:after="273" w:line="240" w:lineRule="auto"/>
              <w:ind w:left="4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System.out.println("No-arg constructor is invoked"); name=null; roll=0;</w:t>
            </w:r>
          </w:p>
          <w:p>
            <w:pPr>
              <w:spacing w:after="5" w:line="240" w:lineRule="auto"/>
              <w:ind w:left="1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18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stud(String name){</w:t>
            </w:r>
          </w:p>
          <w:p>
            <w:pPr>
              <w:spacing w:after="0" w:line="240" w:lineRule="auto"/>
              <w:ind w:left="420" w:right="193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System.out.println("1 arg constructor is invoked"); this.name=name; roll=0;</w:t>
            </w:r>
          </w:p>
        </w:tc>
      </w:tr>
      <w:tr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spacing w:after="5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stud(String name,int roll){</w:t>
            </w:r>
          </w:p>
          <w:p>
            <w:pPr>
              <w:spacing w:after="0" w:line="245" w:lineRule="auto"/>
              <w:ind w:left="240" w:right="1791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System.out.println("2 arg constructor is invoked"); this.name=name;</w:t>
            </w:r>
          </w:p>
          <w:p>
            <w:pPr>
              <w:spacing w:after="252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this.roll=roll;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main (String[]args){</w:t>
            </w:r>
          </w:p>
          <w:p>
            <w:pPr>
              <w:spacing w:after="0" w:line="269" w:lineRule="auto"/>
              <w:ind w:left="720" w:right="4479"/>
            </w:pPr>
            <w:r>
              <w:rPr>
                <w:rFonts w:ascii="Times New Roman" w:eastAsia="Times New Roman" w:cs="Times New Roman" w:hAnsi="Times New Roman"/>
                <w:sz w:val="24"/>
              </w:rPr>
              <w:t>stud s1=new stud(); stud s2=new stud("Rajalakshmi"); stud s3=new stud("Lakshmi",101);</w:t>
            </w:r>
          </w:p>
          <w:p>
            <w:pPr>
              <w:spacing w:after="11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System.out.println("Name ="+s1.name+" , Roll no = "+s2.roll);</w:t>
            </w:r>
          </w:p>
          <w:p>
            <w:pPr>
              <w:spacing w:after="11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System.out.println("Name ="+s2.name+" , Roll no = "+s2.roll);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System.out.println("Name ="+s3.name+" , Roll no = "+s3.roll);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80"/>
        <w:ind w:left="30"/>
      </w:pPr>
      <w:r>
        <w:drawing>
          <wp:inline distT="0" distB="0" distL="0" distR="0">
            <wp:extent cx="3886200" cy="1409700"/>
            <wp:effectExtent l="0" t="0" r="0" b="0"/>
            <wp:docPr id="110" name="图片 1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2" name="图片 11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86200" cy="14097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"http://www.rajalakshmicolleges.org/moodle/course/section.php?id=55"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Lab-05-Inheritance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1866900"/>
            <wp:effectExtent l="0" t="0" r="0" b="0"/>
            <wp:docPr id="113" name="图片 1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5" name="图片 1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18669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8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4" w:lineRule="auto"/>
        <w:ind w:left="355" w:right="3310" w:hanging="10"/>
      </w:pPr>
      <w:r>
        <w:rPr>
          <w:rFonts w:ascii="Times New Roman" w:eastAsia="Times New Roman" w:cs="Times New Roman" w:hAnsi="Times New Roman"/>
          <w:sz w:val="24"/>
        </w:rPr>
        <w:t>class BankAccount {</w:t>
      </w:r>
    </w:p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4" w:lineRule="auto"/>
        <w:ind w:left="355" w:right="3310" w:hanging="10"/>
      </w:pPr>
      <w:r>
        <w:rPr>
          <w:rFonts w:ascii="Times New Roman" w:eastAsia="Times New Roman" w:cs="Times New Roman" w:hAnsi="Times New Roman"/>
          <w:sz w:val="24"/>
        </w:rPr>
        <w:t>// Private field to store the account number private String accountNumber;</w:t>
      </w:r>
    </w:p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4" w:lineRule="auto"/>
        <w:ind w:left="355" w:right="3310" w:hanging="10"/>
      </w:pPr>
      <w:r>
        <w:rPr>
          <w:rFonts w:ascii="Times New Roman" w:eastAsia="Times New Roman" w:cs="Times New Roman" w:hAnsi="Times New Roman"/>
          <w:sz w:val="24"/>
        </w:rPr>
        <w:t>// Private field to store the balance</w:t>
      </w:r>
    </w:p>
    <w:p>
      <w:pPr>
        <w:spacing w:after="0"/>
        <w:ind w:left="-1440" w:right="9860"/>
      </w:pP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87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private double balance;</w:t>
            </w:r>
          </w:p>
          <w:p>
            <w:pPr>
              <w:spacing w:after="0" w:line="257" w:lineRule="auto"/>
              <w:ind w:left="240" w:right="2619"/>
            </w:pPr>
            <w:r>
              <w:rPr>
                <w:rFonts w:ascii="Times New Roman" w:eastAsia="Times New Roman" w:cs="Times New Roman" w:hAnsi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this.balance=balance;</w:t>
            </w:r>
          </w:p>
          <w:p>
            <w:pPr>
              <w:spacing w:after="1109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240" w:right="3351"/>
            </w:pPr>
            <w:r>
              <w:rPr>
                <w:rFonts w:ascii="Times New Roman" w:eastAsia="Times New Roman" w:cs="Times New Roman" w:hAnsi="Times New Roman"/>
                <w:sz w:val="24"/>
              </w:rPr>
              <w:t>// Method to deposit an amount into the account public void deposit(double amount) {</w:t>
            </w:r>
          </w:p>
          <w:p>
            <w:pPr>
              <w:spacing w:after="0" w:line="245" w:lineRule="auto"/>
              <w:ind w:left="300" w:right="2195" w:firstLine="1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Increase the balance by the deposit amount balance+=amount;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240" w:right="3044"/>
            </w:pPr>
            <w:r>
              <w:rPr>
                <w:rFonts w:ascii="Times New Roman" w:eastAsia="Times New Roman" w:cs="Times New Roman" w:hAnsi="Times New Roman"/>
                <w:sz w:val="24"/>
              </w:rPr>
              <w:t>// Method to withdraw an amount from the account public void withdraw(double amount) {</w:t>
            </w:r>
          </w:p>
          <w:p>
            <w:pPr>
              <w:spacing w:after="0" w:line="269" w:lineRule="auto"/>
              <w:ind w:left="480" w:right="2989"/>
            </w:pPr>
            <w:r>
              <w:rPr>
                <w:rFonts w:ascii="Times New Roman" w:eastAsia="Times New Roman" w:cs="Times New Roman" w:hAnsi="Times New Roman"/>
                <w:sz w:val="24"/>
              </w:rPr>
              <w:t>// Check if the balance is sufficient for the withdrawal if (balance &gt;= amount) {</w:t>
            </w:r>
          </w:p>
          <w:p>
            <w:pPr>
              <w:spacing w:after="0" w:line="269" w:lineRule="auto"/>
              <w:ind w:left="720" w:right="2546"/>
            </w:pPr>
            <w:r>
              <w:rPr>
                <w:rFonts w:ascii="Times New Roman" w:eastAsia="Times New Roman" w:cs="Times New Roman" w:hAnsi="Times New Roman"/>
                <w:sz w:val="24"/>
              </w:rPr>
              <w:t>// Decrease the balance by the withdrawal amount balance -= amount;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else {</w:t>
            </w:r>
          </w:p>
          <w:p>
            <w:pPr>
              <w:spacing w:after="0" w:line="257" w:lineRule="auto"/>
              <w:ind w:left="480" w:right="3649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a message if the balance is insufficient System.out.println("Insufficient balance"); }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240" w:right="5124"/>
            </w:pPr>
            <w:r>
              <w:rPr>
                <w:rFonts w:ascii="Times New Roman" w:eastAsia="Times New Roman" w:cs="Times New Roman" w:hAnsi="Times New Roman"/>
                <w:sz w:val="24"/>
              </w:rPr>
              <w:t>// Method to get the current balance public double getBalance() { // Return the current balance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return balance;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480" w:right="4502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String getAccountNumber(){ return accountNumber;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5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SavingsAccount extends BankAccount {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Constructor to initialize account number and balance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SavingsAccount(String accountNumber, double balance) {</w:t>
            </w:r>
          </w:p>
          <w:p>
            <w:pPr>
              <w:spacing w:after="0" w:line="245" w:lineRule="auto"/>
              <w:ind w:left="480" w:right="1975"/>
            </w:pPr>
            <w:r>
              <w:rPr>
                <w:rFonts w:ascii="Times New Roman" w:eastAsia="Times New Roman" w:cs="Times New Roman" w:hAnsi="Times New Roman"/>
                <w:sz w:val="24"/>
              </w:rPr>
              <w:t>// Call the parent class constructor super(accountNumber,balance);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Override the withdraw method from the parent class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@Override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void withdraw(double amount) {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Check if the withdrawal would cause the balance to drop below $100</w:t>
            </w:r>
          </w:p>
        </w:tc>
      </w:tr>
      <w:tr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if (getBalance() - amount &lt; 100) {</w:t>
            </w:r>
          </w:p>
          <w:p>
            <w:pPr>
              <w:spacing w:after="0" w:line="269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a message if the minimum balance requirement is not met System.out.println("Minimum balance of $100 required!");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else 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// Call the parent class withdraw method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super.withdraw(amount);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6" w:line="502" w:lineRule="auto"/>
              <w:ind w:right="6694"/>
            </w:pPr>
            <w:r>
              <w:rPr>
                <w:rFonts w:ascii="Times New Roman" w:eastAsia="Times New Roman" w:cs="Times New Roman" w:hAnsi="Times New Roman"/>
                <w:sz w:val="24"/>
              </w:rPr>
              <w:t>} public class Main {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main(String[] args) {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message to indicate creation of a BankAccount object</w:t>
            </w:r>
          </w:p>
          <w:p>
            <w:pPr>
              <w:spacing w:after="0" w:line="269" w:lineRule="auto"/>
              <w:ind w:firstLine="480"/>
              <w:jc w:val="both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System.out.println("Create a Bank Account object (A/c No. BA1234) with initial balance of $500:");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Create a BankAccount object (A/c No. "BA1234") with initial balance of $500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BankAccount BA1234 = new BankAccount("BA1234", 500);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message to indicate deposit action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System.out.println("Deposit $1000 into account BA1234:");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Deposit $1000 into account BA1234</w:t>
            </w:r>
          </w:p>
          <w:p>
            <w:pPr>
              <w:spacing w:after="5" w:line="240" w:lineRule="auto"/>
              <w:ind w:left="420"/>
            </w:pPr>
            <w:r>
              <w:rPr>
                <w:rFonts w:ascii="Times New Roman" w:eastAsia="Times New Roman" w:cs="Times New Roman" w:hAnsi="Times New Roman"/>
                <w:sz w:val="24"/>
              </w:rPr>
              <w:t>BA1234.deposit(1000);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the new balance after deposit</w:t>
            </w:r>
          </w:p>
          <w:p>
            <w:pPr>
              <w:spacing w:after="287" w:line="240" w:lineRule="auto"/>
              <w:ind w:left="420"/>
              <w:jc w:val="center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System.out.println("New balance after depositing $1000: $"+BA1234.getBalance());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message to indicate withdrawal action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System.out.println("Withdraw $600 from account BA1234:");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Withdraw $600 from account BA1234</w:t>
            </w:r>
          </w:p>
          <w:p>
            <w:pPr>
              <w:spacing w:after="5" w:line="240" w:lineRule="auto"/>
              <w:ind w:left="360"/>
            </w:pPr>
            <w:r>
              <w:rPr>
                <w:rFonts w:ascii="Times New Roman" w:eastAsia="Times New Roman" w:cs="Times New Roman" w:hAnsi="Times New Roman"/>
                <w:sz w:val="24"/>
              </w:rPr>
              <w:t>BA1234.withdraw(600);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the new balance after withdrawal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System.out.println("New balance after withdrawing $600: $" +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BA1234.getBalance());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message to indicate creation of another SavingsAccount object</w:t>
            </w:r>
          </w:p>
          <w:p>
            <w:pPr>
              <w:spacing w:after="0" w:line="269" w:lineRule="auto"/>
              <w:ind w:firstLine="480"/>
              <w:jc w:val="both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System.out.println("Create a SavingsAccount object (A/c No. SA1000) with initial balance of $300:");</w:t>
            </w:r>
          </w:p>
          <w:p>
            <w:pPr>
              <w:spacing w:after="276" w:line="269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message to indicate withdrawal action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System.out.println("Try to withdraw $250 from SA1000!");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Withdraw $250 from SA1000 (balance falls below $100)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SA1000.withdraw(250);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the balance after attempting to withdraw $250</w:t>
            </w:r>
          </w:p>
          <w:p>
            <w:pPr>
              <w:spacing w:after="0" w:line="240" w:lineRule="auto"/>
              <w:ind w:right="1933" w:firstLine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System.out.println("Balance after trying to withdraw $250: $" + SA1000.getBalance()); 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1323975"/>
            <wp:effectExtent l="0" t="0" r="0" b="0"/>
            <wp:docPr id="116" name="图片 1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8" name="图片 11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1323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2295525"/>
            <wp:effectExtent l="0" t="0" r="0" b="0"/>
            <wp:docPr id="119" name="图片 1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1" name="图片 12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22955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4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College</w:t>
            </w:r>
          </w:p>
          <w:p>
            <w:pPr>
              <w:spacing w:after="5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{</w:t>
            </w:r>
          </w:p>
          <w:p>
            <w:pPr>
              <w:tabs>
                <w:tab w:val="center" w:pos="1770"/>
              </w:tabs>
              <w:spacing w:after="287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</w:t>
              <w:tab/>
              <w:t>String collegeName;</w:t>
            </w:r>
          </w:p>
          <w:p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College(String collegeName) { // initialize the instance variables this.collegeName=collegeName; 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void admitted() {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System.out.println("A student admitted in "+collegeName);</w:t>
            </w:r>
          </w:p>
          <w:p>
            <w:pPr>
              <w:spacing w:after="297" w:line="252" w:lineRule="auto"/>
              <w:ind w:right="5815"/>
            </w:pPr>
            <w:r>
              <w:rPr>
                <w:rFonts w:ascii="Times New Roman" w:eastAsia="Times New Roman" w:cs="Times New Roman" w:hAnsi="Times New Roman"/>
                <w:sz w:val="24"/>
              </w:rPr>
              <w:t>} } class Student extends College{</w:t>
            </w:r>
          </w:p>
          <w:p>
            <w:pPr>
              <w:spacing w:after="276" w:line="269" w:lineRule="auto"/>
              <w:ind w:right="6223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studentName; String department;</w:t>
            </w:r>
          </w:p>
          <w:p>
            <w:pPr>
              <w:spacing w:after="12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Student(String collegeName, String studentName,String department) {</w:t>
            </w:r>
          </w:p>
          <w:p>
            <w:pPr>
              <w:spacing w:after="0" w:line="240" w:lineRule="auto"/>
              <w:ind w:left="180" w:right="3456"/>
            </w:pPr>
            <w:r>
              <w:rPr>
                <w:rFonts w:ascii="Times New Roman" w:eastAsia="Times New Roman" w:cs="Times New Roman" w:hAnsi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String toString(){</w:t>
            </w:r>
          </w:p>
          <w:p>
            <w:pPr>
              <w:spacing w:after="0" w:line="269" w:lineRule="auto"/>
              <w:ind w:right="2629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>
            <w:pPr>
              <w:spacing w:after="29" w:line="238" w:lineRule="auto"/>
              <w:ind w:right="8559"/>
            </w:pPr>
            <w:r>
              <w:rPr>
                <w:rFonts w:ascii="Times New Roman" w:eastAsia="Times New Roman" w:cs="Times New Roman" w:hAnsi="Times New Roman"/>
                <w:sz w:val="24"/>
              </w:rPr>
              <w:t>} 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Main {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main (String[] args) {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Student s1 = new Student("REC","Venkatesh","CSE");</w:t>
            </w:r>
          </w:p>
          <w:p>
            <w:pPr>
              <w:tabs>
                <w:tab w:val="center" w:pos="1210"/>
                <w:tab w:val="center" w:pos="5259"/>
              </w:tabs>
              <w:spacing w:after="0" w:line="240" w:lineRule="auto"/>
            </w:pPr>
            <w:r>
              <w:tab/>
            </w:r>
            <w:r>
              <w:rPr>
                <w:rFonts w:ascii="Times New Roman" w:eastAsia="Times New Roman" w:cs="Times New Roman" w:hAnsi="Times New Roman"/>
                <w:sz w:val="24"/>
              </w:rPr>
              <w:t>s1.admitted();</w:t>
              <w:tab/>
              <w:t>// invoke the admitted() method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System.out.println(s1.toString());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4029075" cy="1552575"/>
            <wp:effectExtent l="0" t="0" r="0" b="0"/>
            <wp:docPr id="122" name="图片 1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4" name="图片 12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29075" cy="15525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/>
      </w:pPr>
      <w:r>
        <w:drawing>
          <wp:inline distT="0" distB="0" distL="0" distR="0">
            <wp:extent cx="3390900" cy="2867025"/>
            <wp:effectExtent l="0" t="0" r="0" b="0"/>
            <wp:docPr id="125" name="图片 1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7" name="图片 1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0900" cy="28670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7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3" w:line="245" w:lineRule="auto"/>
              <w:ind w:left="240" w:right="7020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mob{ mob(){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System.out.println("Basic Mobile is Manufactured");</w:t>
            </w:r>
          </w:p>
        </w:tc>
      </w:tr>
      <w:tr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void basmob(){</w:t>
            </w:r>
          </w:p>
          <w:p>
            <w:pPr>
              <w:spacing w:after="0" w:line="245" w:lineRule="auto"/>
              <w:ind w:left="240" w:right="3086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System.out.println("Basic Mobile is Manufactured"); }</w:t>
            </w:r>
          </w:p>
          <w:p>
            <w:pPr>
              <w:spacing w:after="5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6" w:line="240" w:lineRule="auto"/>
              <w:ind w:left="240" w:right="646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cam extends mob{ cam(){ super();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System.out.println("Camera Mobile is Manufactured");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void newm(){</w:t>
            </w:r>
          </w:p>
          <w:p>
            <w:pPr>
              <w:spacing w:after="258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System.out.println("Camera Mobile with 5MG px");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5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6" w:line="240" w:lineRule="auto"/>
              <w:ind w:left="240" w:right="654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and extends cam{ and(){ super();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System.out.println("Android Mobile is Manufactured");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void andmob(){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System.out.println("Touch Screen Mobile is Manufactured");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57" w:lineRule="auto"/>
              <w:ind w:right="4940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 public class Main{ public static void main(String[]args){ and andmob=new and(); andmob.newm(); andmob.andmob();</w:t>
            </w:r>
          </w:p>
          <w:p>
            <w:pPr>
              <w:spacing w:after="252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133"/>
        <w:ind w:left="30"/>
      </w:pPr>
      <w:r>
        <w:drawing>
          <wp:inline distT="0" distB="0" distL="0" distR="0">
            <wp:extent cx="4105275" cy="1285875"/>
            <wp:effectExtent l="0" t="0" r="0" b="0"/>
            <wp:docPr id="128" name="图片 1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30" name="图片 13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5275" cy="12858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"http://www.rajalakshmicolleges.org/moodle/course/section.php?id=54"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Lab-06-String,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"http://www.rajalakshmicolleges.org/moodle/course/section.php?id=54"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StringBuffer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4381500"/>
            <wp:effectExtent l="0" t="0" r="0" b="0"/>
            <wp:docPr id="131" name="图片 1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33" name="图片 13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43815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4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0" w:line="269" w:lineRule="auto"/>
              <w:ind w:right="4880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java.util.*; public class mix{ public static void main(String[] args){</w:t>
            </w:r>
          </w:p>
          <w:p>
            <w:pPr>
              <w:spacing w:after="0" w:line="269" w:lineRule="auto"/>
              <w:ind w:left="480" w:right="4291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>
            <w:pPr>
              <w:spacing w:after="0" w:line="269" w:lineRule="auto"/>
              <w:ind w:left="1080" w:right="4847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for(int i = 0; i &lt; g.length();i++){ if (g.charAt(i) == ' '){ space = space + 1;</w:t>
            </w:r>
          </w:p>
          <w:p>
            <w:pPr>
              <w:spacing w:after="5" w:line="240" w:lineRule="auto"/>
              <w:ind w:left="10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1080"/>
            </w:pPr>
            <w:r>
              <w:rPr>
                <w:rFonts w:ascii="Times New Roman" w:eastAsia="Times New Roman" w:cs="Times New Roman" w:hAnsi="Times New Roman"/>
                <w:sz w:val="24"/>
              </w:rPr>
              <w:t>else if(space == ones &amp;&amp; flag == 0){</w:t>
            </w:r>
          </w:p>
          <w:p>
            <w:pPr>
              <w:spacing w:after="0" w:line="240" w:lineRule="auto"/>
              <w:ind w:left="1440"/>
            </w:pPr>
            <w:r>
              <w:rPr>
                <w:rFonts w:ascii="Times New Roman" w:eastAsia="Times New Roman" w:cs="Times New Roman" w:hAnsi="Times New Roman"/>
                <w:sz w:val="24"/>
              </w:rPr>
              <w:t>temp.append(Character.toString(g.charAt(i)));</w:t>
            </w:r>
          </w:p>
          <w:p>
            <w:pPr>
              <w:spacing w:after="5" w:line="240" w:lineRule="auto"/>
              <w:ind w:left="10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1080"/>
            </w:pPr>
            <w:r>
              <w:rPr>
                <w:rFonts w:ascii="Times New Roman" w:eastAsia="Times New Roman" w:cs="Times New Roman" w:hAnsi="Times New Roman"/>
                <w:sz w:val="24"/>
              </w:rPr>
              <w:t>else if(space == ones &amp;&amp; flag == 1){</w:t>
            </w:r>
          </w:p>
          <w:p>
            <w:pPr>
              <w:spacing w:after="0" w:line="240" w:lineRule="auto"/>
              <w:ind w:left="1080" w:right="2683" w:firstLine="360"/>
            </w:pPr>
            <w:r>
              <w:rPr>
                <w:rFonts w:ascii="Times New Roman" w:eastAsia="Times New Roman" w:cs="Times New Roman" w:hAnsi="Times New Roman"/>
                <w:sz w:val="24"/>
              </w:rPr>
              <w:t>temp1.append(Character.toString(g.charAt(i))); }</w:t>
            </w:r>
          </w:p>
        </w:tc>
      </w:tr>
      <w:tr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6" w:lineRule="auto"/>
              <w:ind w:left="840" w:right="6915"/>
            </w:pPr>
            <w:r>
              <w:rPr>
                <w:rFonts w:ascii="Times New Roman" w:eastAsia="Times New Roman" w:cs="Times New Roman" w:hAnsi="Times New Roman"/>
                <w:sz w:val="24"/>
              </w:rPr>
              <w:t>} space = 0 ; flag = 1; n = n /10;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rew m = new rew();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System.out.println(m.r(temp1.toString()) + " " + m.r(temp.toString()));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5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rew{</w:t>
            </w:r>
          </w:p>
          <w:p>
            <w:pPr>
              <w:spacing w:after="0" w:line="269" w:lineRule="auto"/>
              <w:ind w:left="480" w:right="621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r(String a){ int le = a.length(),n,q;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StringBuffer temp3 = new StringBuffer();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if(le % 2 == 1){</w:t>
            </w:r>
          </w:p>
          <w:p>
            <w:pPr>
              <w:spacing w:after="0" w:line="269" w:lineRule="auto"/>
              <w:ind w:left="720" w:right="6415"/>
            </w:pPr>
            <w:r>
              <w:rPr>
                <w:rFonts w:ascii="Times New Roman" w:eastAsia="Times New Roman" w:cs="Times New Roman" w:hAnsi="Times New Roman"/>
                <w:sz w:val="24"/>
              </w:rPr>
              <w:t>n = ((int)(le/2)); q = ((int)(le/2));</w:t>
            </w:r>
          </w:p>
          <w:p>
            <w:pPr>
              <w:spacing w:after="21" w:line="252" w:lineRule="auto"/>
              <w:ind w:left="480" w:right="6215"/>
            </w:pPr>
            <w:r>
              <w:rPr>
                <w:rFonts w:ascii="Times New Roman" w:eastAsia="Times New Roman" w:cs="Times New Roman" w:hAnsi="Times New Roman"/>
                <w:sz w:val="24"/>
              </w:rPr>
              <w:t>} else{ n = ((int)(le/2)) - 1;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q = ((int)(le/2));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5" w:lineRule="auto"/>
              <w:ind w:left="960" w:right="1464" w:hanging="480"/>
            </w:pPr>
            <w:r>
              <w:rPr>
                <w:rFonts w:ascii="Times New Roman" w:eastAsia="Times New Roman" w:cs="Times New Roman" w:hAnsi="Times New Roman"/>
                <w:sz w:val="24"/>
              </w:rPr>
              <w:t>for(int i = n;i &gt;= 0;i--){ temp3.append(Character.toString(a.charAt(i)));</w:t>
            </w:r>
          </w:p>
          <w:p>
            <w:pPr>
              <w:spacing w:after="0" w:line="254" w:lineRule="auto"/>
              <w:ind w:left="480" w:right="3532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 for(int i = q;i &lt; le;i++){ temp3.append(Character.toString(a.charAt(i)));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return temp3.toString();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2694"/>
        <w:ind w:left="30"/>
      </w:pPr>
      <w:r>
        <w:drawing>
          <wp:inline distT="0" distB="0" distL="0" distR="0">
            <wp:extent cx="4438650" cy="1047750"/>
            <wp:effectExtent l="0" t="0" r="0" b="0"/>
            <wp:docPr id="134" name="图片 13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36" name="图片 13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8650" cy="10477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/>
      </w:pPr>
      <w:r>
        <w:drawing>
          <wp:inline distT="0" distB="0" distL="0" distR="0">
            <wp:extent cx="4200525" cy="4248150"/>
            <wp:effectExtent l="0" t="0" r="0" b="0"/>
            <wp:docPr id="137" name="图片 1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39" name="图片 13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0525" cy="42481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4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9" w:lineRule="auto"/>
              <w:ind w:right="4163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return a;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5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240" w:right="4382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Main{ public static void main(String[] args){ Scanner scan = new Scanner(System.in);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diff z = new diff();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q = scan.nextLine();</w:t>
            </w:r>
          </w:p>
          <w:p>
            <w:pPr>
              <w:spacing w:after="0" w:line="269" w:lineRule="auto"/>
              <w:ind w:left="480" w:right="4411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>
            <w:pPr>
              <w:spacing w:after="0" w:line="240" w:lineRule="auto"/>
              <w:ind w:left="720" w:right="3398"/>
            </w:pPr>
            <w:r>
              <w:rPr>
                <w:rFonts w:ascii="Times New Roman" w:eastAsia="Times New Roman" w:cs="Times New Roman" w:hAnsi="Times New Roman"/>
                <w:sz w:val="24"/>
              </w:rPr>
              <w:t>} else{ temp.append(Character.toString(q.charAt(i))); }</w:t>
            </w:r>
          </w:p>
        </w:tc>
      </w:tr>
      <w:tr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480" w:right="4907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h = temp.toString(); for(int i = 0;i &lt; temp.length();i++){ if(i%3 == 0){</w:t>
            </w:r>
          </w:p>
          <w:p>
            <w:pPr>
              <w:spacing w:after="0" w:line="240" w:lineRule="auto"/>
              <w:ind w:right="75"/>
              <w:jc w:val="center"/>
            </w:pPr>
            <w:r>
              <w:rPr>
                <w:rFonts w:ascii="Times New Roman" w:eastAsia="Times New Roman" w:cs="Times New Roman" w:hAnsi="Times New Roman"/>
                <w:sz w:val="24"/>
              </w:rPr>
              <w:t>ans.append(Character.toString(z.different(h.charAt(i),h.charAt(i+1))));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38" w:lineRule="auto"/>
              <w:ind w:left="240" w:right="3595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System.out.print(ans.toString().toUpperCase()); 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2076450" cy="990600"/>
            <wp:effectExtent l="0" t="0" r="0" b="0"/>
            <wp:docPr id="140" name="图片 14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42" name="图片 14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6450" cy="990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/>
      </w:pPr>
      <w:r>
        <w:drawing>
          <wp:inline distT="0" distB="0" distL="0" distR="0">
            <wp:extent cx="3209924" cy="4714875"/>
            <wp:effectExtent l="0" t="0" r="0" b="0"/>
            <wp:docPr id="143" name="图片 14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45" name="图片 14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9924" cy="47148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563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java.util.*;</w:t>
            </w:r>
          </w:p>
          <w:p>
            <w:pPr>
              <w:spacing w:after="0" w:line="269" w:lineRule="auto"/>
              <w:ind w:left="240" w:right="4820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HelloWorld { public static void main(String[] args) {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 = new Scanner(System.in);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a = scan.nextLine();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b = scan.nextLine();</w:t>
            </w:r>
          </w:p>
          <w:p>
            <w:pPr>
              <w:spacing w:after="0" w:line="257" w:lineRule="auto"/>
              <w:ind w:left="480" w:right="2691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StringBuffer ab = new StringBuffer(); if(a.trim().isEmpty() &amp;&amp; b.trim().isEmpty()){ System.out.print("null");</w:t>
            </w:r>
          </w:p>
          <w:p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cs="Times New Roman" w:hAnsi="Times New Roman"/>
                <w:sz w:val="24"/>
              </w:rPr>
              <w:t>} else{</w:t>
            </w:r>
          </w:p>
          <w:p>
            <w:pPr>
              <w:spacing w:after="0" w:line="250" w:lineRule="auto"/>
              <w:ind w:left="720" w:right="366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for(int i = 0;i &lt; a.length();i++){ if (a.charAt(i) != ' ') { ab.append(Character.toString(a.charAt(i))); }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50" w:lineRule="auto"/>
              <w:ind w:left="720" w:right="3651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for(int i = 0;i &lt; b.length();i++){ if (b.charAt(i) != ' '){ ab.append(Character.toString(b.charAt(i))); }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3" w:line="245" w:lineRule="auto"/>
              <w:ind w:left="480" w:right="3163"/>
            </w:pPr>
            <w:r>
              <w:rPr>
                <w:rFonts w:ascii="Times New Roman" w:eastAsia="Times New Roman" w:cs="Times New Roman" w:hAnsi="Times New Roman"/>
                <w:sz w:val="24"/>
              </w:rPr>
              <w:t>char[] d = ab.toString().toCharArray(); Arrays.sort(d);</w:t>
            </w:r>
          </w:p>
          <w:p>
            <w:pPr>
              <w:spacing w:after="0" w:line="269" w:lineRule="auto"/>
              <w:ind w:left="720" w:right="450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for(int i = d.length - 1;i &gt;= 1;i--){ if(d[i] != d[i-1])</w:t>
            </w:r>
          </w:p>
          <w:p>
            <w:pPr>
              <w:spacing w:after="0" w:line="238" w:lineRule="auto"/>
              <w:ind w:left="480" w:right="5795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System.out.print(d[i]); 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System.out.print(d[0]);</w:t>
            </w:r>
          </w:p>
          <w:p>
            <w:pPr>
              <w:spacing w:after="25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0"/>
        <w:ind w:left="30"/>
      </w:pPr>
      <w:r>
        <w:drawing>
          <wp:inline distT="0" distB="0" distL="0" distR="0">
            <wp:extent cx="2628900" cy="1419225"/>
            <wp:effectExtent l="0" t="0" r="0" b="0"/>
            <wp:docPr id="146" name="图片 14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48" name="图片 14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8900" cy="14192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"http://www.rajalakshmicolleges.org/moodle/course/section.php?id=58"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Lab-07-Interfaces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/>
      </w:pPr>
      <w:r>
        <w:drawing>
          <wp:inline distT="0" distB="0" distL="0" distR="0">
            <wp:extent cx="4067175" cy="3676650"/>
            <wp:effectExtent l="0" t="0" r="0" b="0"/>
            <wp:docPr id="149" name="图片 14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1" name="图片 15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67175" cy="36766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7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9" w:lineRule="auto"/>
              <w:ind w:right="5392"/>
            </w:pPr>
            <w:r>
              <w:rPr>
                <w:rFonts w:ascii="Times New Roman" w:eastAsia="Times New Roman" w:cs="Times New Roman" w:hAnsi="Times New Roman"/>
                <w:sz w:val="24"/>
              </w:rPr>
              <w:t>// Define the RBI interface interface RBI {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Variable declaration</w:t>
            </w:r>
          </w:p>
          <w:p>
            <w:pPr>
              <w:spacing w:after="287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parentBank = "RBI";</w:t>
            </w:r>
          </w:p>
          <w:p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cs="Times New Roman" w:hAnsi="Times New Roman"/>
                <w:sz w:val="24"/>
              </w:rPr>
              <w:t>// Abstract method double rateOfInterest();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Default method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default void policyNote() {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System.out.println("RBI has a new Policy issued in 2023");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Static method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static void regulations() {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System.out.println("RBI has updated new regulations in 2024.");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right="4477"/>
            </w:pPr>
            <w:r>
              <w:rPr>
                <w:rFonts w:ascii="Times New Roman" w:eastAsia="Times New Roman" w:cs="Times New Roman" w:hAnsi="Times New Roman"/>
                <w:sz w:val="24"/>
              </w:rPr>
              <w:t>// SBI class implementing RBI interface class SBI implements RBI {</w:t>
            </w:r>
          </w:p>
          <w:p>
            <w:pPr>
              <w:spacing w:after="0" w:line="240" w:lineRule="auto"/>
              <w:ind w:left="240" w:right="4471"/>
            </w:pPr>
            <w:r>
              <w:rPr>
                <w:rFonts w:ascii="Times New Roman" w:eastAsia="Times New Roman" w:cs="Times New Roman" w:hAnsi="Times New Roman"/>
                <w:sz w:val="24"/>
              </w:rPr>
              <w:t>// Implementing the abstract method public double rateOfInterest() {</w:t>
            </w:r>
          </w:p>
        </w:tc>
      </w:tr>
      <w:tr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return 7.6;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right="4758"/>
            </w:pPr>
            <w:r>
              <w:rPr>
                <w:rFonts w:ascii="Times New Roman" w:eastAsia="Times New Roman" w:cs="Times New Roman" w:hAnsi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right="4820"/>
            </w:pPr>
            <w:r>
              <w:rPr>
                <w:rFonts w:ascii="Times New Roman" w:eastAsia="Times New Roman" w:cs="Times New Roman" w:hAnsi="Times New Roman"/>
                <w:sz w:val="24"/>
              </w:rPr>
              <w:t>// Main class to test the functionality public class Main { public static void main(String[] args) {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RBI policies and regulations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RBI rbi = new SBI(); // Can be any class implementing RBI</w:t>
            </w:r>
          </w:p>
          <w:p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cs="Times New Roman" w:hAnsi="Times New Roman"/>
                <w:sz w:val="24"/>
              </w:rPr>
              <w:t>rbi.policyNote();</w:t>
              <w:tab/>
              <w:t>// Default method RBI.regulations();</w:t>
              <w:tab/>
              <w:t>// Static method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SBI bank details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SBI sbi = new SBI();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System.out.println("SBI rate of interest: " + sbi.rateOfInterest() + " per annum.");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Karur bank details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Karur karur = new Karur();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System.out.println("Karur rate of interest: " + karur.rateOfInterest() + " per annum.");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3011"/>
        <w:ind w:left="30"/>
      </w:pPr>
      <w:r>
        <w:drawing>
          <wp:inline distT="0" distB="0" distL="0" distR="0">
            <wp:extent cx="4819650" cy="1171575"/>
            <wp:effectExtent l="0" t="0" r="0" b="0"/>
            <wp:docPr id="152" name="图片 15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4" name="图片 15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9650" cy="11715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/>
      </w:pPr>
      <w:r>
        <w:drawing>
          <wp:inline distT="0" distB="0" distL="0" distR="0">
            <wp:extent cx="4686300" cy="3467100"/>
            <wp:effectExtent l="0" t="0" r="0" b="0"/>
            <wp:docPr id="155" name="图片 15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7" name="图片 15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6300" cy="34671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4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87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</w:t>
            </w:r>
          </w:p>
          <w:p>
            <w:pPr>
              <w:spacing w:after="0" w:line="269" w:lineRule="auto"/>
              <w:ind w:left="240" w:right="511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interface Sports { void setHomeTeam(String name); void setVisitingTeam(String name);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240" w:right="5020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interface Football extends Sports { void homeTeamScored(int points); void visitingTeamScored(int points);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>
            <w:pPr>
              <w:spacing w:after="0" w:line="269" w:lineRule="auto"/>
              <w:ind w:left="480" w:right="304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void setHomeTeam(String name) { this.homeTeam = name;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480" w:right="2690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void setVisitingTeam(String name) { this.visitingTeam = name;</w:t>
            </w:r>
          </w:p>
          <w:p>
            <w:pPr>
              <w:spacing w:after="0" w:line="240" w:lineRule="auto"/>
              <w:ind w:left="240" w:right="4439"/>
            </w:pPr>
            <w:r>
              <w:rPr>
                <w:rFonts w:ascii="Times New Roman" w:eastAsia="Times New Roman" w:cs="Times New Roman" w:hAnsi="Times New Roman"/>
                <w:sz w:val="24"/>
              </w:rPr>
              <w:t>} public void homeTeamScored(int points) {</w:t>
            </w:r>
          </w:p>
        </w:tc>
      </w:tr>
    </w:tbl>
    <w:p>
      <w:pPr>
        <w:spacing w:after="0"/>
        <w:ind w:left="-1440" w:right="9860"/>
      </w:pP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homeTeamPoints += points;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System.out.println(homeTeam + " " + points + " scored");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480" w:right="2402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void visitingTeamScored(int points) { visitingTeamPoints += points;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System.out.println(visitingTeam + " " + points + " scored");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480" w:right="4000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void winningTeam() { if (homeTeamPoints &gt; visitingTeamPoints) {</w:t>
            </w:r>
          </w:p>
          <w:p>
            <w:pPr>
              <w:spacing w:after="11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System.out.println(homeTeam + " is the winner!");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else if (homeTeamPoints &lt; visitingTeamPoints) {</w:t>
            </w:r>
          </w:p>
          <w:p>
            <w:pPr>
              <w:spacing w:after="11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System.out.println(visitingTeam + " is the winner!");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else {</w:t>
            </w:r>
          </w:p>
          <w:p>
            <w:pPr>
              <w:spacing w:after="0" w:line="245" w:lineRule="auto"/>
              <w:ind w:left="480" w:right="4303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System.out.println("It's a tie match."); 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240" w:right="4820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Main { public static void main(String[] args) {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 = new Scanner(System.in);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Get home team name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hname = sc.nextLine();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Get visiting team name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vteam = sc.nextLine();</w:t>
            </w:r>
          </w:p>
          <w:p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cs="Times New Roman" w:hAnsi="Times New Roman"/>
                <w:sz w:val="24"/>
              </w:rPr>
              <w:t>// Create College object College match = new College(); match.setHomeTeam(hname); match.setVisitingTeam(vteam);</w:t>
            </w:r>
          </w:p>
          <w:p>
            <w:pPr>
              <w:spacing w:after="284" w:line="257" w:lineRule="auto"/>
              <w:ind w:left="480" w:right="4764"/>
            </w:pPr>
            <w:r>
              <w:rPr>
                <w:rFonts w:ascii="Times New Roman" w:eastAsia="Times New Roman" w:cs="Times New Roman" w:hAnsi="Times New Roman"/>
                <w:sz w:val="24"/>
              </w:rPr>
              <w:t>// Get points scored by home team int htpoints = sc.nextInt(); match.homeTeamScored(htpoints);</w:t>
            </w:r>
          </w:p>
          <w:p>
            <w:pPr>
              <w:spacing w:after="284" w:line="257" w:lineRule="auto"/>
              <w:ind w:left="480" w:right="4577"/>
            </w:pPr>
            <w:r>
              <w:rPr>
                <w:rFonts w:ascii="Times New Roman" w:eastAsia="Times New Roman" w:cs="Times New Roman" w:hAnsi="Times New Roman"/>
                <w:sz w:val="24"/>
              </w:rPr>
              <w:t>// Get points scored by visiting team int vtpoints = sc.nextInt(); match.visitingTeamScored(vtpoints);</w:t>
            </w:r>
          </w:p>
          <w:p>
            <w:pPr>
              <w:spacing w:after="270" w:line="245" w:lineRule="auto"/>
              <w:ind w:left="480" w:right="2268"/>
            </w:pPr>
            <w:r>
              <w:rPr>
                <w:rFonts w:ascii="Times New Roman" w:eastAsia="Times New Roman" w:cs="Times New Roman" w:hAnsi="Times New Roman"/>
                <w:sz w:val="24"/>
              </w:rPr>
              <w:t>// Determine and print the winning team match.winningTeam();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sc.close();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3819525" cy="2200275"/>
            <wp:effectExtent l="0" t="0" r="0" b="0"/>
            <wp:docPr id="158" name="图片 15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60" name="图片 16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9525" cy="22002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2324100"/>
            <wp:effectExtent l="0" t="0" r="0" b="0"/>
            <wp:docPr id="161" name="图片 16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63" name="图片 16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23241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61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87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</w:t>
            </w:r>
          </w:p>
          <w:p>
            <w:pPr>
              <w:spacing w:after="0" w:line="269" w:lineRule="auto"/>
              <w:ind w:right="4965"/>
            </w:pPr>
            <w:r>
              <w:rPr>
                <w:rFonts w:ascii="Times New Roman" w:eastAsia="Times New Roman" w:cs="Times New Roman" w:hAnsi="Times New Roman"/>
                <w:sz w:val="24"/>
              </w:rPr>
              <w:t>// Define the Playable interface interface Playable {</w:t>
            </w:r>
          </w:p>
          <w:p>
            <w:pPr>
              <w:spacing w:after="0" w:line="269" w:lineRule="auto"/>
              <w:ind w:left="240" w:right="3691"/>
            </w:pPr>
            <w:r>
              <w:rPr>
                <w:rFonts w:ascii="Times New Roman" w:eastAsia="Times New Roman" w:cs="Times New Roman" w:hAnsi="Times New Roman"/>
                <w:sz w:val="24"/>
              </w:rPr>
              <w:t>// Abstract method to play the respective sport void play();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2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 Football class implementing Playable interface</w:t>
            </w:r>
          </w:p>
          <w:p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Football implements Playable { String name;</w:t>
            </w:r>
          </w:p>
          <w:p>
            <w:pPr>
              <w:spacing w:after="12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Constructor</w:t>
            </w:r>
          </w:p>
          <w:p>
            <w:pPr>
              <w:spacing w:after="0" w:line="269" w:lineRule="auto"/>
              <w:ind w:left="480" w:right="4662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Football(String name) { this.name = name;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Override the play method</w:t>
            </w:r>
          </w:p>
        </w:tc>
      </w:tr>
    </w:tbl>
    <w:p>
      <w:pPr>
        <w:spacing w:after="0"/>
        <w:ind w:left="-1440" w:right="9860"/>
      </w:pP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void play() {</w:t>
            </w:r>
          </w:p>
          <w:p>
            <w:pPr>
              <w:spacing w:after="0" w:line="245" w:lineRule="auto"/>
              <w:ind w:left="240" w:right="3404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System.out.println(name + " is Playing football"); 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 Volleyball class implementing Playable interface</w:t>
            </w:r>
          </w:p>
          <w:p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Volleyball implements Playable { String name;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Constructor</w:t>
            </w:r>
          </w:p>
          <w:p>
            <w:pPr>
              <w:spacing w:after="0" w:line="269" w:lineRule="auto"/>
              <w:ind w:left="480" w:right="4480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Volleyball(String name) { this.name = name;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240" w:right="5297"/>
            </w:pPr>
            <w:r>
              <w:rPr>
                <w:rFonts w:ascii="Times New Roman" w:eastAsia="Times New Roman" w:cs="Times New Roman" w:hAnsi="Times New Roman"/>
                <w:sz w:val="24"/>
              </w:rPr>
              <w:t>// Override the play method public void play() {</w:t>
            </w:r>
          </w:p>
          <w:p>
            <w:pPr>
              <w:spacing w:after="0" w:line="245" w:lineRule="auto"/>
              <w:ind w:left="240" w:right="3190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System.out.println(name + " is Playing volleyball"); 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 Basketball class implementing Playable interface</w:t>
            </w:r>
          </w:p>
          <w:p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Basketball implements Playable { String name;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Constructor</w:t>
            </w:r>
          </w:p>
          <w:p>
            <w:pPr>
              <w:spacing w:after="0" w:line="269" w:lineRule="auto"/>
              <w:ind w:left="480" w:right="444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Basketball(String name) { this.name = name;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240" w:right="5297"/>
            </w:pPr>
            <w:r>
              <w:rPr>
                <w:rFonts w:ascii="Times New Roman" w:eastAsia="Times New Roman" w:cs="Times New Roman" w:hAnsi="Times New Roman"/>
                <w:sz w:val="24"/>
              </w:rPr>
              <w:t>// Override the play method public void play() {</w:t>
            </w:r>
          </w:p>
          <w:p>
            <w:pPr>
              <w:spacing w:after="0" w:line="245" w:lineRule="auto"/>
              <w:ind w:left="240" w:right="3177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System.out.println(name + " is Playing basketball"); 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right="4820"/>
            </w:pPr>
            <w:r>
              <w:rPr>
                <w:rFonts w:ascii="Times New Roman" w:eastAsia="Times New Roman" w:cs="Times New Roman" w:hAnsi="Times New Roman"/>
                <w:sz w:val="24"/>
              </w:rPr>
              <w:t>// Main class to test the functionality public class Main { public static void main(String[] args) {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scanner = new Scanner(System.in);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Input for Football player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footballPlayerName = scanner.nextLine();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Football footballPlayer = new Football(footballPlayerName);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Input for Volleyball player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volleyballPlayerName = scanner.nextLine();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Volleyball volleyballPlayer = new Volleyball(volleyballPlayerName);</w:t>
            </w:r>
          </w:p>
        </w:tc>
      </w:tr>
      <w:tr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Input for Basketball player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basketballPlayerName = scanner.nextLine();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Basketball basketballPlayer = new Basketball(basketballPlayerName);</w:t>
            </w:r>
          </w:p>
          <w:p>
            <w:pPr>
              <w:spacing w:after="274" w:line="240" w:lineRule="auto"/>
              <w:ind w:left="480" w:right="4004"/>
            </w:pPr>
            <w:r>
              <w:rPr>
                <w:rFonts w:ascii="Times New Roman" w:eastAsia="Times New Roman" w:cs="Times New Roman" w:hAnsi="Times New Roman"/>
                <w:sz w:val="24"/>
              </w:rPr>
              <w:t>// Call the play method for each player footballPlayer.play(); volleyballPlayer.play(); basketballPlayer.play();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scanner.close();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6211"/>
        <w:ind w:left="30"/>
      </w:pPr>
      <w:r>
        <w:drawing>
          <wp:inline distT="0" distB="0" distL="0" distR="0">
            <wp:extent cx="3895725" cy="1390650"/>
            <wp:effectExtent l="0" t="0" r="0" b="0"/>
            <wp:docPr id="164" name="图片 16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66" name="图片 16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95725" cy="13906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"http://www.rajalakshmicolleges.org/moodle/course/section.php?id=57"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Lab-08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"http://www.rajalakshmicolleges.org/moodle/course/section.php?id=57"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-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"http://www.rajalakshmicolleges.org/moodle/course/section.php?id=57"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Polymorphism,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"http://www.rajalakshmicolleges.org/moodle/course/section.php?id=57"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Abstract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"http://www.rajalakshmicolleges.org/moodle/course/section.php?id=57"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Classes,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"http://www.rajalakshmicolleges.org/moodle/course/section.php?id=57"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final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"http://www.rajalakshmicolleges.org/moodle/course/section.php?id=57"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Keyword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/>
      </w:pPr>
      <w:r>
        <w:drawing>
          <wp:inline distT="0" distB="0" distL="0" distR="0">
            <wp:extent cx="4486275" cy="4238625"/>
            <wp:effectExtent l="0" t="0" r="0" b="0"/>
            <wp:docPr id="167" name="图片 16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69" name="图片 16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6275" cy="42386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9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0" w:line="506" w:lineRule="auto"/>
              <w:ind w:right="5314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 public class VowelStringExtractor {</w:t>
            </w:r>
          </w:p>
          <w:p>
            <w:pPr>
              <w:spacing w:after="0" w:line="269" w:lineRule="auto"/>
              <w:ind w:left="240" w:right="1560"/>
            </w:pPr>
            <w:r>
              <w:rPr>
                <w:rFonts w:ascii="Times New Roman" w:eastAsia="Times New Roman" w:cs="Times New Roman" w:hAnsi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StringBuilder result = new StringBuilder();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vowels = "aeiouAEIOU"; // String containing all vowels</w:t>
            </w:r>
          </w:p>
          <w:p>
            <w:pPr>
              <w:spacing w:after="0" w:line="269" w:lineRule="auto"/>
              <w:ind w:left="480" w:right="4526"/>
            </w:pPr>
            <w:r>
              <w:rPr>
                <w:rFonts w:ascii="Times New Roman" w:eastAsia="Times New Roman" w:cs="Times New Roman" w:hAnsi="Times New Roman"/>
                <w:sz w:val="24"/>
              </w:rPr>
              <w:t>// Iterate through the array of strings for (String s : stringArray) {</w:t>
            </w:r>
          </w:p>
          <w:p>
            <w:pPr>
              <w:spacing w:after="0" w:line="264" w:lineRule="auto"/>
              <w:ind w:firstLine="720"/>
            </w:pPr>
            <w:r>
              <w:rPr>
                <w:rFonts w:ascii="Times New Roman" w:eastAsia="Times New Roman" w:cs="Times New Roman" w:hAnsi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>
            <w:pPr>
              <w:spacing w:after="28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Return the concatenated string in lowercase or "no matches found"</w:t>
            </w:r>
          </w:p>
          <w:p>
            <w:pPr>
              <w:spacing w:after="0" w:line="240" w:lineRule="auto"/>
              <w:ind w:left="240" w:right="400" w:firstLine="240"/>
              <w:jc w:val="both"/>
            </w:pPr>
            <w:r>
              <w:rPr>
                <w:rFonts w:ascii="Times New Roman" w:eastAsia="Times New Roman" w:cs="Times New Roman" w:hAnsi="Times New Roman"/>
                <w:sz w:val="24"/>
              </w:rPr>
              <w:t>return result.length() &gt; 0 ? result.toString().toLowerCase() : "no matches found"; }</w:t>
            </w:r>
          </w:p>
        </w:tc>
      </w:tr>
      <w:tr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main(String[] args) {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scanner = new Scanner(System.in);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Input for the number of strings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int n = scanner.nextInt();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scanner.nextLine(); // Consume the newline character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Input for the strings in one line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input = scanner.nextLine();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String[] strings = input.split(" "); // Split input into an array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Process and output the result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result = extractVowelStrings(strings);</w:t>
            </w:r>
          </w:p>
          <w:p>
            <w:pPr>
              <w:spacing w:after="28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System.out.println(result);</w:t>
            </w:r>
          </w:p>
          <w:p>
            <w:pPr>
              <w:spacing w:after="0" w:line="245" w:lineRule="auto"/>
              <w:ind w:left="240" w:right="4749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scanner.close(); // Close the scanner 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3963"/>
        <w:ind w:left="30"/>
      </w:pPr>
      <w:r>
        <w:drawing>
          <wp:inline distT="0" distB="0" distL="0" distR="0">
            <wp:extent cx="3114675" cy="1581150"/>
            <wp:effectExtent l="0" t="0" r="0" b="0"/>
            <wp:docPr id="170" name="图片 17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72" name="图片 17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4675" cy="15811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/>
      </w:pPr>
      <w:r>
        <w:drawing>
          <wp:inline distT="0" distB="0" distL="0" distR="0">
            <wp:extent cx="3248025" cy="3181350"/>
            <wp:effectExtent l="0" t="0" r="0" b="0"/>
            <wp:docPr id="173" name="图片 17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75" name="图片 17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48025" cy="31813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4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69" w:lineRule="auto"/>
              <w:ind w:right="6144"/>
            </w:pPr>
            <w:r>
              <w:rPr>
                <w:rFonts w:ascii="Times New Roman" w:eastAsia="Times New Roman" w:cs="Times New Roman" w:hAnsi="Times New Roman"/>
                <w:sz w:val="24"/>
              </w:rPr>
              <w:t>// Final class definition final class FinalExample {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Final variable</w:t>
            </w:r>
          </w:p>
          <w:p>
            <w:pPr>
              <w:spacing w:after="287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final int MAX_SPEED = 120; // Constant value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// Final method</w:t>
            </w:r>
          </w:p>
          <w:p>
            <w:pPr>
              <w:spacing w:after="1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final void display() {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System.out.println("The maximum speed is: " + MAX_SPEED + " km/h");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right="4820"/>
            </w:pPr>
            <w:r>
              <w:rPr>
                <w:rFonts w:ascii="Times New Roman" w:eastAsia="Times New Roman" w:cs="Times New Roman" w:hAnsi="Times New Roman"/>
                <w:sz w:val="24"/>
              </w:rPr>
              <w:t>// Main class to test the final class public class Test { public static void main(String[] args) {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Create an instance of FinalExample</w:t>
            </w:r>
          </w:p>
          <w:p>
            <w:pPr>
              <w:spacing w:after="299" w:line="245" w:lineRule="auto"/>
              <w:ind w:left="480" w:right="2010"/>
            </w:pPr>
            <w:r>
              <w:rPr>
                <w:rFonts w:ascii="Times New Roman" w:eastAsia="Times New Roman" w:cs="Times New Roman" w:hAnsi="Times New Roman"/>
                <w:sz w:val="24"/>
              </w:rPr>
              <w:t>FinalExample example = new FinalExample(); example.display();</w:t>
            </w:r>
          </w:p>
          <w:p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cs="Times New Roman" w:hAnsi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>
            <w:pPr>
              <w:spacing w:after="0" w:line="245" w:lineRule="auto"/>
              <w:ind w:left="240" w:right="2599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System.out.println("This is a subclass of FinalExample."); 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4000500" cy="885825"/>
            <wp:effectExtent l="0" t="0" r="0" b="0"/>
            <wp:docPr id="176" name="图片 17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78" name="图片 17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500" cy="8858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4200525"/>
            <wp:effectExtent l="0" t="0" r="0" b="0"/>
            <wp:docPr id="179" name="图片 17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1" name="图片 18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42005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4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87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</w:t>
            </w:r>
          </w:p>
          <w:p>
            <w:pPr>
              <w:spacing w:after="0" w:line="269" w:lineRule="auto"/>
              <w:ind w:right="4825"/>
            </w:pPr>
            <w:r>
              <w:rPr>
                <w:rFonts w:ascii="Times New Roman" w:eastAsia="Times New Roman" w:cs="Times New Roman" w:hAnsi="Times New Roman"/>
                <w:sz w:val="24"/>
              </w:rPr>
              <w:t>// Abstract class Shape abstract class Shape { public abstract double calculateArea();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2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 Circle class</w:t>
            </w:r>
          </w:p>
          <w:p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Circle extends Shape { private double radius;</w:t>
            </w:r>
          </w:p>
          <w:p>
            <w:pPr>
              <w:spacing w:after="0" w:line="269" w:lineRule="auto"/>
              <w:ind w:left="480" w:right="467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Circle(double radius) { this.radius = radius;</w:t>
            </w:r>
          </w:p>
          <w:p>
            <w:pPr>
              <w:spacing w:after="252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@Override</w:t>
            </w:r>
          </w:p>
        </w:tc>
      </w:tr>
    </w:tbl>
    <w:p>
      <w:pPr>
        <w:spacing w:after="0"/>
        <w:ind w:left="-1440" w:right="9860"/>
      </w:pP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57" w:lineRule="auto"/>
              <w:ind w:left="240" w:right="3205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double calculateArea() { return Math.PI * radius * radius; // Area of circle: πr² 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 Rectangle class</w:t>
            </w:r>
          </w:p>
          <w:p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Rectangle extends Shape { private double length; private double breadth;</w:t>
            </w:r>
          </w:p>
          <w:p>
            <w:pPr>
              <w:spacing w:after="0" w:line="269" w:lineRule="auto"/>
              <w:ind w:left="480" w:right="372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Rectangle(double length, double breadth) { this.length = length; this.breadth = breadth;</w:t>
            </w:r>
          </w:p>
          <w:p>
            <w:pPr>
              <w:spacing w:after="252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@Override</w:t>
            </w:r>
          </w:p>
          <w:p>
            <w:pPr>
              <w:spacing w:after="0" w:line="269" w:lineRule="auto"/>
              <w:ind w:left="480" w:right="2445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double calculateArea() { return length * breadth; // Area of rectangle: length * breadth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 Triangle class</w:t>
            </w:r>
          </w:p>
          <w:p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Triangle extends Shape { private double base; private double height;</w:t>
            </w:r>
          </w:p>
          <w:p>
            <w:pPr>
              <w:spacing w:after="0" w:line="269" w:lineRule="auto"/>
              <w:ind w:left="480" w:right="4178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Triangle(double base, double height) { this.base = base; this.height = height;</w:t>
            </w:r>
          </w:p>
          <w:p>
            <w:pPr>
              <w:spacing w:after="252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@Override</w:t>
            </w:r>
          </w:p>
          <w:p>
            <w:pPr>
              <w:spacing w:after="0" w:line="269" w:lineRule="auto"/>
              <w:ind w:left="480" w:right="2098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double calculateArea() { return 0.5 * base * height; // Area of triangle: 0.5 * base * height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right="4820"/>
            </w:pPr>
            <w:r>
              <w:rPr>
                <w:rFonts w:ascii="Times New Roman" w:eastAsia="Times New Roman" w:cs="Times New Roman" w:hAnsi="Times New Roman"/>
                <w:sz w:val="24"/>
              </w:rPr>
              <w:t>// Main class to test the shapes public class ShapeTest { public static void main(String[] args) {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scanner = new Scanner(System.in);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Input for Circle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double radius = scanner.nextDouble();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Circle circle = new Circle(radius);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System.out.printf("Area of a circle: %.2f%n", circle.calculateArea());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Input for Rectangle</w:t>
            </w:r>
          </w:p>
        </w:tc>
      </w:tr>
      <w:tr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spacing w:after="288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double length = scanner.nextDouble();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double breadth = scanner.nextDouble();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Rectangle rectangle = new Rectangle(length, breadth);</w:t>
            </w:r>
          </w:p>
          <w:p>
            <w:pPr>
              <w:spacing w:after="288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System.out.printf("Area of a Rectangle: %.2f%n", rectangle.calculateArea());</w:t>
            </w:r>
          </w:p>
          <w:p>
            <w:pPr>
              <w:spacing w:after="0" w:line="506" w:lineRule="auto"/>
              <w:ind w:left="480" w:right="4789"/>
            </w:pPr>
            <w:r>
              <w:rPr>
                <w:rFonts w:ascii="Times New Roman" w:eastAsia="Times New Roman" w:cs="Times New Roman" w:hAnsi="Times New Roman"/>
                <w:sz w:val="24"/>
              </w:rPr>
              <w:t>// Input for Triangle double base = scanner.nextDouble();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double height = scanner.nextDouble();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Triangle triangle = new Triangle(base, height);</w:t>
            </w:r>
          </w:p>
          <w:p>
            <w:pPr>
              <w:spacing w:after="258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System.out.printf("Area of a Triangle: %.2f%n", triangle.calculateArea());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scanner.close();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81"/>
        <w:ind w:left="30"/>
      </w:pPr>
      <w:r>
        <w:drawing>
          <wp:inline distT="0" distB="0" distL="0" distR="0">
            <wp:extent cx="3657600" cy="1847850"/>
            <wp:effectExtent l="0" t="0" r="0" b="0"/>
            <wp:docPr id="182" name="图片 18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4" name="图片 18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7600" cy="18478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"http://www.rajalakshmicolleges.org/moodle/course/section.php?id=59"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Lab-09-Exception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"http://www.rajalakshmicolleges.org/moodle/course/section.php?id=59"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Handling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/>
      </w:pPr>
      <w:r>
        <w:drawing>
          <wp:inline distT="0" distB="0" distL="0" distR="0">
            <wp:extent cx="3505200" cy="1838325"/>
            <wp:effectExtent l="0" t="0" r="0" b="0"/>
            <wp:docPr id="185" name="图片 18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7" name="图片 18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05200" cy="18383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81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4" w:lineRule="auto"/>
        <w:ind w:left="55" w:right="3828" w:hanging="10"/>
      </w:pPr>
      <w:r>
        <w:rPr>
          <w:rFonts w:ascii="Times New Roman" w:eastAsia="Times New Roman" w:cs="Times New Roman" w:hAnsi="Times New Roman"/>
          <w:sz w:val="24"/>
        </w:rPr>
        <w:t>class prog {</w:t>
      </w:r>
    </w:p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cs="Times New Roman" w:hAnsi="Times New Roman"/>
          <w:sz w:val="24"/>
        </w:rPr>
        <w:t>public static void main(String[] args) {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cs="Times New Roman" w:hAnsi="Times New Roman"/>
                <w:sz w:val="24"/>
              </w:rPr>
              <w:t>int n = 82; trynumber(n); n = 37;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trynumber(n); // Call the trynumber(n);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480" w:right="281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catch (Exception e) { // Catch the exception</w:t>
            </w:r>
          </w:p>
          <w:p>
            <w:pPr>
              <w:spacing w:after="0" w:line="245" w:lineRule="auto"/>
              <w:ind w:left="480" w:right="3411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System.out.println("Error: " + e.getMessage()); }</w:t>
            </w:r>
          </w:p>
          <w:p>
            <w:pPr>
              <w:spacing w:after="281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2" w:lineRule="auto"/>
              <w:ind w:left="480" w:right="160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2457450" cy="866775"/>
            <wp:effectExtent l="0" t="0" r="0" b="0"/>
            <wp:docPr id="188" name="图片 18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90" name="图片 19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7450" cy="8667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/>
      </w:pPr>
      <w:r>
        <w:drawing>
          <wp:inline distT="0" distB="0" distL="0" distR="0">
            <wp:extent cx="4000500" cy="3067050"/>
            <wp:effectExtent l="0" t="0" r="0" b="0"/>
            <wp:docPr id="191" name="图片 19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93" name="图片 19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500" cy="30670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</w:t>
            </w:r>
          </w:p>
          <w:p>
            <w:pPr>
              <w:spacing w:after="288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java.util.InputMismatchException;</w:t>
            </w:r>
          </w:p>
          <w:p>
            <w:pPr>
              <w:spacing w:after="0" w:line="269" w:lineRule="auto"/>
              <w:ind w:left="240" w:right="460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class prog { public static void main(String[] args) { Scanner sc = new Scanner(System.in); int length = sc.nextInt();</w:t>
            </w:r>
          </w:p>
          <w:p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cs="Times New Roman" w:hAnsi="Times New Roman"/>
                <w:sz w:val="24"/>
              </w:rPr>
              <w:t>// create an array to save user input int[] name = new int[length]; int sum = 0; // save the total sum of the array.</w:t>
            </w:r>
          </w:p>
          <w:p>
            <w:pPr>
              <w:spacing w:after="0" w:line="269" w:lineRule="auto"/>
              <w:ind w:left="660" w:right="2039" w:hanging="180"/>
            </w:pPr>
            <w:r>
              <w:rPr>
                <w:rFonts w:ascii="Times New Roman" w:eastAsia="Times New Roman" w:cs="Times New Roman" w:hAnsi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>
            <w:pPr>
              <w:spacing w:after="0" w:line="269" w:lineRule="auto"/>
              <w:ind w:left="720" w:right="2816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try { for (int i = 0; i &lt; length; i++) { name[i] = sc.nextInt(); // save user input in the array</w:t>
            </w:r>
          </w:p>
          <w:p>
            <w:pPr>
              <w:spacing w:after="281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69" w:lineRule="auto"/>
              <w:ind w:left="720" w:right="5391"/>
            </w:pPr>
            <w:r>
              <w:rPr>
                <w:rFonts w:ascii="Times New Roman" w:eastAsia="Times New Roman" w:cs="Times New Roman" w:hAnsi="Times New Roman"/>
                <w:sz w:val="24"/>
              </w:rPr>
              <w:t>// Calculate the total sum for (int num : name) {</w:t>
            </w:r>
          </w:p>
          <w:p>
            <w:pPr>
              <w:spacing w:after="0" w:line="240" w:lineRule="auto"/>
              <w:ind w:left="960"/>
            </w:pPr>
            <w:r>
              <w:rPr>
                <w:rFonts w:ascii="Times New Roman" w:eastAsia="Times New Roman" w:cs="Times New Roman" w:hAnsi="Times New Roman"/>
                <w:sz w:val="24"/>
              </w:rPr>
              <w:t>sum += num;</w:t>
            </w:r>
          </w:p>
          <w:p>
            <w:pPr>
              <w:spacing w:after="281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the total sum</w:t>
            </w:r>
          </w:p>
          <w:p>
            <w:pPr>
              <w:spacing w:after="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System.out.println(sum);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catch (InputMismatchException e) 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System.out.println("You entered bad data.");</w:t>
            </w:r>
          </w:p>
          <w:p>
            <w:pPr>
              <w:spacing w:after="28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sc.close(); // Close the scanner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742"/>
        <w:ind w:left="30"/>
      </w:pPr>
      <w:r>
        <w:drawing>
          <wp:inline distT="0" distB="0" distL="0" distR="0">
            <wp:extent cx="2847975" cy="1123950"/>
            <wp:effectExtent l="0" t="0" r="0" b="0"/>
            <wp:docPr id="194" name="图片 19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96" name="图片 19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47975" cy="11239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/>
      </w:pPr>
      <w:r>
        <w:drawing>
          <wp:inline distT="0" distB="0" distL="0" distR="0">
            <wp:extent cx="3657600" cy="3638550"/>
            <wp:effectExtent l="0" t="0" r="0" b="0"/>
            <wp:docPr id="197" name="图片 19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99" name="图片 19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7600" cy="36385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4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87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java.util.Scanner;</w:t>
            </w:r>
          </w:p>
          <w:p>
            <w:pPr>
              <w:spacing w:after="0" w:line="269" w:lineRule="auto"/>
              <w:ind w:left="240" w:right="4109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ExceptionHandlingExample { public static void main(String[] args) {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scanner = new Scanner(System.in);</w:t>
            </w:r>
          </w:p>
          <w:p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cs="Times New Roman" w:hAnsi="Times New Roman"/>
                <w:sz w:val="24"/>
              </w:rPr>
              <w:t>// Read the size of the array int size = scanner.nextInt();</w:t>
            </w:r>
          </w:p>
          <w:p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cs="Times New Roman" w:hAnsi="Times New Roman"/>
                <w:sz w:val="24"/>
              </w:rPr>
              <w:t>// Initialize the array int[] numbers = new int[size];</w:t>
            </w:r>
          </w:p>
          <w:p>
            <w:pPr>
              <w:spacing w:after="0" w:line="269" w:lineRule="auto"/>
              <w:ind w:left="480" w:right="4738"/>
            </w:pPr>
            <w:r>
              <w:rPr>
                <w:rFonts w:ascii="Times New Roman" w:eastAsia="Times New Roman" w:cs="Times New Roman" w:hAnsi="Times New Roman"/>
                <w:sz w:val="24"/>
              </w:rPr>
              <w:t>// Read the elements into the array for (int i = 0; i &lt; size; i++) { numbers[i] = scanner.nextInt();</w:t>
            </w:r>
          </w:p>
          <w:p>
            <w:pPr>
              <w:spacing w:after="28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try {</w:t>
            </w:r>
          </w:p>
          <w:p>
            <w:pPr>
              <w:spacing w:after="12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// Attempt to perform division</w:t>
            </w:r>
          </w:p>
          <w:p>
            <w:pPr>
              <w:spacing w:after="12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int result = numbers[0] / numbers[1]; // This may cause an ArithmeticException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catch (ArithmeticException e) {</w:t>
            </w:r>
          </w:p>
          <w:p>
            <w:pPr>
              <w:spacing w:after="11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System.out.println(e); // Catch division by zero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catch (ArrayIndexOutOfBoundsException e) {</w:t>
            </w:r>
          </w:p>
          <w:p>
            <w:pPr>
              <w:spacing w:after="12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System.out.println(e); // Catch accessing out of bounds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catch (Exception e) 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System.out.println(e); // Catch any other exceptions</w:t>
            </w:r>
          </w:p>
        </w:tc>
      </w:tr>
      <w:tr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finally 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// This block is always executed</w:t>
            </w:r>
          </w:p>
          <w:p>
            <w:pPr>
              <w:spacing w:after="28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try {</w:t>
            </w:r>
          </w:p>
          <w:p>
            <w:pPr>
              <w:spacing w:after="12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// Attempt to access an out-of-bounds index</w:t>
            </w:r>
          </w:p>
          <w:p>
            <w:pPr>
              <w:spacing w:after="12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int outOfBoundsValue = numbers[3]; // This will trigger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ArrayIndexOutOfBoundsException if size &lt; 4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catch (ArrayIndexOutOfBoundsException e) {</w:t>
            </w:r>
          </w:p>
          <w:p>
            <w:pPr>
              <w:spacing w:after="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System.out.println(e);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 finally {</w:t>
            </w:r>
          </w:p>
          <w:p>
            <w:pPr>
              <w:spacing w:after="0" w:line="269" w:lineRule="auto"/>
              <w:ind w:left="720" w:right="1220"/>
            </w:pPr>
            <w:r>
              <w:rPr>
                <w:rFonts w:ascii="Times New Roman" w:eastAsia="Times New Roman" w:cs="Times New Roman" w:hAnsi="Times New Roman"/>
                <w:sz w:val="24"/>
              </w:rPr>
              <w:t>// This block is always executed for the second try System.out.println("I am always executed");</w:t>
            </w:r>
          </w:p>
          <w:p>
            <w:pPr>
              <w:spacing w:after="25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scanner.close();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81"/>
        <w:ind w:left="30" w:right="-640"/>
      </w:pPr>
      <w:r>
        <w:drawing>
          <wp:inline distT="0" distB="0" distL="0" distR="0">
            <wp:extent cx="5734050" cy="828675"/>
            <wp:effectExtent l="0" t="0" r="0" b="0"/>
            <wp:docPr id="200" name="图片 20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02" name="图片 20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8286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"http://www.rajalakshmicolleges.org/moodle/course/section.php?id=60"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Lab-10-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"http://www.rajalakshmicolleges.org/moodle/course/section.php?id=60"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Collection-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"http://www.rajalakshmicolleges.org/moodle/course/section.php?id=60"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List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/>
      </w:pPr>
      <w:r>
        <w:drawing>
          <wp:inline distT="0" distB="0" distL="0" distR="0">
            <wp:extent cx="4010025" cy="1571625"/>
            <wp:effectExtent l="0" t="0" r="0" b="0"/>
            <wp:docPr id="203" name="图片 20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05" name="图片 20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10025" cy="15716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9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276" w:line="269" w:lineRule="auto"/>
              <w:ind w:right="5610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java.util.ArrayList; import java.util.Scanner;</w:t>
            </w:r>
          </w:p>
          <w:p>
            <w:pPr>
              <w:spacing w:after="0" w:line="269" w:lineRule="auto"/>
              <w:ind w:left="240" w:right="4762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FirstAndLastElement { public static void main(String[] args) {</w:t>
            </w:r>
          </w:p>
          <w:p>
            <w:pPr>
              <w:spacing w:after="288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scanner = new Scanner(System.in);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Create an ArrayList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ArrayList&lt;Integer&gt; numbers = new ArrayList&lt;&gt;();</w:t>
            </w:r>
          </w:p>
        </w:tc>
      </w:tr>
      <w:tr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int numElements = scanner.nextInt();</w:t>
            </w:r>
          </w:p>
          <w:p>
            <w:pPr>
              <w:spacing w:after="0" w:line="257" w:lineRule="auto"/>
              <w:ind w:left="720" w:right="4394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for (int i = 0; i &lt; numElements; i++) { int number = scanner.nextInt(); numbers.add(number);</w:t>
            </w:r>
          </w:p>
          <w:p>
            <w:pPr>
              <w:spacing w:after="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System.out.println("ArrayList: " + numbers);</w:t>
            </w:r>
          </w:p>
          <w:p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cs="Times New Roman" w:hAnsi="Times New Roman"/>
                <w:sz w:val="24"/>
              </w:rPr>
              <w:t>// Get the first element int firstElement = numbers.get(0);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Get the last element</w:t>
            </w:r>
          </w:p>
          <w:p>
            <w:pPr>
              <w:spacing w:after="287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int lastElement = numbers.get(numbers.size() - 1);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the results</w:t>
            </w:r>
          </w:p>
          <w:p>
            <w:pPr>
              <w:spacing w:after="1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System.out.print("First : " + firstElement);</w:t>
            </w:r>
          </w:p>
          <w:p>
            <w:pPr>
              <w:spacing w:after="0" w:line="245" w:lineRule="auto"/>
              <w:ind w:left="240" w:right="3891" w:firstLine="24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System.out.println(", Last : " + lastElement); 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3638550" cy="1695450"/>
            <wp:effectExtent l="0" t="0" r="0" b="0"/>
            <wp:docPr id="206" name="图片 20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08" name="图片 20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38550" cy="16954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1295400"/>
            <wp:effectExtent l="0" t="0" r="0" b="0"/>
            <wp:docPr id="209" name="图片 20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1" name="图片 21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12954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38" w:line="389" w:lineRule="auto"/>
              <w:ind w:right="5811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java.util.ArrayList; import java.util.Scanner; public class Prog {</w:t>
            </w:r>
          </w:p>
          <w:p>
            <w:pPr>
              <w:spacing w:after="0" w:line="240" w:lineRule="auto"/>
              <w:ind w:right="512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static void main(String[] args) {</w:t>
            </w:r>
          </w:p>
        </w:tc>
      </w:tr>
      <w:tr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sc= new Scanner(System.in); int n = sc.nextInt();</w:t>
            </w:r>
          </w:p>
          <w:p>
            <w:pPr>
              <w:spacing w:after="287" w:line="240" w:lineRule="auto"/>
              <w:ind w:left="60"/>
            </w:pPr>
            <w:r>
              <w:rPr>
                <w:rFonts w:ascii="Times New Roman" w:eastAsia="Times New Roman" w:cs="Times New Roman" w:hAnsi="Times New Roman"/>
                <w:sz w:val="24"/>
              </w:rPr>
              <w:t>ArrayList&lt;Integer&gt; list = new ArrayList&lt;Integer&gt;();</w:t>
            </w:r>
          </w:p>
          <w:p>
            <w:pPr>
              <w:spacing w:after="299" w:line="245" w:lineRule="auto"/>
              <w:ind w:left="60" w:right="4656"/>
            </w:pPr>
            <w:r>
              <w:rPr>
                <w:rFonts w:ascii="Times New Roman" w:eastAsia="Times New Roman" w:cs="Times New Roman" w:hAnsi="Times New Roman"/>
                <w:sz w:val="24"/>
              </w:rPr>
              <w:t>for(int i = 0; i&lt;n;i++) list.add(sc.nextInt());</w:t>
            </w:r>
          </w:p>
          <w:p>
            <w:pPr>
              <w:spacing w:after="11" w:line="240" w:lineRule="auto"/>
              <w:ind w:left="6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printing initial value ArrayList</w:t>
            </w:r>
          </w:p>
          <w:p>
            <w:pPr>
              <w:spacing w:after="288" w:line="240" w:lineRule="auto"/>
              <w:ind w:left="6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System.out.println("ArrayList: " + list);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//Replacing the element at index 1 with 100</w:t>
            </w:r>
          </w:p>
          <w:p>
            <w:pPr>
              <w:spacing w:after="28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list.set(1,100);</w:t>
            </w:r>
          </w:p>
          <w:p>
            <w:pPr>
              <w:spacing w:after="12" w:line="240" w:lineRule="auto"/>
              <w:ind w:left="60"/>
            </w:pPr>
            <w:r>
              <w:rPr>
                <w:rFonts w:ascii="Times New Roman" w:eastAsia="Times New Roman" w:cs="Times New Roman" w:hAnsi="Times New Roman"/>
                <w:sz w:val="24"/>
              </w:rPr>
              <w:t>//Getting the index of first occurrence of 100</w:t>
            </w:r>
          </w:p>
          <w:p>
            <w:pPr>
              <w:tabs>
                <w:tab w:val="center" w:pos="6239"/>
              </w:tabs>
              <w:spacing w:after="287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System.out.println("Index of 100 = "+ list.indexOf(100)</w:t>
              <w:tab/>
              <w:t>);</w:t>
            </w:r>
          </w:p>
          <w:p>
            <w:pPr>
              <w:spacing w:after="12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//Getting the index of last occurrence of 100</w:t>
            </w:r>
          </w:p>
          <w:p>
            <w:pPr>
              <w:spacing w:after="12" w:line="240" w:lineRule="auto"/>
              <w:ind w:left="6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System.out.println("LastIndex of 100 = "+ list.lastIndexOf(100));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 Check whether 200 is in the list or not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System.out.println(list.contains(200)); //Output : false</w:t>
            </w:r>
          </w:p>
          <w:p>
            <w:pPr>
              <w:spacing w:after="12" w:line="240" w:lineRule="auto"/>
              <w:ind w:left="60"/>
            </w:pPr>
            <w:r>
              <w:rPr>
                <w:rFonts w:ascii="Times New Roman" w:eastAsia="Times New Roman" w:cs="Times New Roman" w:hAnsi="Times New Roman"/>
                <w:sz w:val="24"/>
              </w:rPr>
              <w:t>// Print ArrayList size</w:t>
            </w:r>
          </w:p>
          <w:p>
            <w:pPr>
              <w:spacing w:after="12" w:line="240" w:lineRule="auto"/>
              <w:ind w:left="6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System.out.println("Size Of ArrayList = "+list.size() );</w:t>
            </w:r>
          </w:p>
          <w:p>
            <w:pPr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//Inserting 500 at index 1</w:t>
            </w:r>
          </w:p>
          <w:p>
            <w:pPr>
              <w:tabs>
                <w:tab w:val="center" w:pos="4006"/>
              </w:tabs>
              <w:spacing w:after="11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list.add(1,500);</w:t>
              <w:tab/>
              <w:t>// code here</w:t>
            </w:r>
          </w:p>
          <w:p>
            <w:pPr>
              <w:spacing w:after="12" w:line="240" w:lineRule="auto"/>
              <w:ind w:left="60"/>
            </w:pPr>
            <w:r>
              <w:rPr>
                <w:rFonts w:ascii="Times New Roman" w:eastAsia="Times New Roman" w:cs="Times New Roman" w:hAnsi="Times New Roman"/>
                <w:sz w:val="24"/>
              </w:rPr>
              <w:t>//Removing an element from position 3</w:t>
            </w:r>
          </w:p>
          <w:p>
            <w:pPr>
              <w:tabs>
                <w:tab w:val="center" w:pos="3839"/>
              </w:tabs>
              <w:spacing w:after="12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list.remove(3);</w:t>
              <w:tab/>
              <w:t>// code here</w:t>
            </w:r>
          </w:p>
          <w:p>
            <w:pPr>
              <w:spacing w:after="0" w:line="245" w:lineRule="auto"/>
              <w:ind w:left="60" w:right="4937" w:firstLine="6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System.out.print("ArrayList: " + list); 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2376"/>
        <w:ind w:left="30"/>
      </w:pPr>
      <w:r>
        <w:drawing>
          <wp:inline distT="0" distB="0" distL="0" distR="0">
            <wp:extent cx="4095750" cy="1362075"/>
            <wp:effectExtent l="0" t="0" r="0" b="0"/>
            <wp:docPr id="212" name="图片 21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4" name="图片 21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95750" cy="13620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/>
      </w:pPr>
      <w:r>
        <w:drawing>
          <wp:inline distT="0" distB="0" distL="0" distR="0">
            <wp:extent cx="4124324" cy="4133850"/>
            <wp:effectExtent l="0" t="0" r="0" b="0"/>
            <wp:docPr id="215" name="图片 21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7" name="图片 21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4324" cy="41338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4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76" w:line="269" w:lineRule="auto"/>
              <w:ind w:right="5610"/>
            </w:pPr>
            <w:r>
              <w:rPr>
                <w:rFonts w:ascii="Times New Roman" w:eastAsia="Times New Roman" w:cs="Times New Roman" w:hAnsi="Times New Roman"/>
                <w:sz w:val="24"/>
              </w:rPr>
              <w:t>import java.util.ArrayList; import java.util.Collections; import java.util.Scanner;</w:t>
            </w:r>
          </w:p>
          <w:p>
            <w:pPr>
              <w:spacing w:after="0" w:line="269" w:lineRule="auto"/>
              <w:ind w:left="240" w:right="4820" w:hanging="240"/>
            </w:pPr>
            <w:r>
              <w:rPr>
                <w:rFonts w:ascii="Times New Roman" w:eastAsia="Times New Roman" w:cs="Times New Roman" w:hAnsi="Times New Roman"/>
                <w:sz w:val="24"/>
              </w:rPr>
              <w:t>public class ReverseArrayList { public static void main(String[] args) {</w:t>
            </w:r>
          </w:p>
          <w:p>
            <w:pPr>
              <w:spacing w:after="288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Scanner scanner = new Scanner(System.in);</w:t>
            </w:r>
          </w:p>
          <w:p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cs="Times New Roman" w:hAnsi="Times New Roman"/>
                <w:sz w:val="24"/>
              </w:rPr>
              <w:t>ArrayList&lt;String&gt; list = new ArrayList&lt;&gt;(); int n = scanner.nextInt();</w:t>
            </w:r>
          </w:p>
          <w:p>
            <w:pPr>
              <w:spacing w:after="1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for (int i = 0; i &lt; n; i++) 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String element = scanner.next();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sz w:val="24"/>
              </w:rPr>
              <w:t>list.add(element);</w:t>
            </w:r>
          </w:p>
          <w:p>
            <w:pPr>
              <w:spacing w:after="28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}</w:t>
            </w:r>
          </w:p>
          <w:p>
            <w:pPr>
              <w:spacing w:after="270" w:line="245" w:lineRule="auto"/>
              <w:ind w:left="480" w:right="1635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System.out.println("List before reversing : "); System.out.println(list);</w:t>
            </w:r>
          </w:p>
          <w:p>
            <w:pPr>
              <w:spacing w:after="28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Collections.reverse(list);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System.out.println("List after reversing : ");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sz w:val="24"/>
              </w:rPr>
              <w:t>System.out.println(list);</w:t>
            </w:r>
          </w:p>
        </w:tc>
      </w:tr>
    </w:tbl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4" w:lineRule="auto"/>
        <w:ind w:left="228" w:right="3310" w:hanging="10"/>
      </w:pPr>
      <w:r>
        <w:rPr>
          <w:rFonts w:ascii="Times New Roman" w:eastAsia="Times New Roman" w:cs="Times New Roman" w:hAnsi="Times New Roman"/>
          <w:sz w:val="24"/>
        </w:rPr>
        <w:t>}</w:t>
      </w:r>
    </w:p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4" w:lineRule="auto"/>
        <w:ind w:left="228" w:right="3310" w:hanging="10"/>
      </w:pPr>
      <w:r>
        <w:rPr>
          <w:rFonts w:ascii="Times New Roman" w:eastAsia="Times New Roman" w:cs="Times New Roman" w:hAnsi="Times New Roman"/>
          <w:sz w:val="24"/>
        </w:rPr>
        <w:t>}</w:t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81"/>
        <w:ind w:left="30"/>
      </w:pPr>
      <w:r>
        <w:drawing>
          <wp:inline distT="0" distB="0" distL="0" distR="0">
            <wp:extent cx="3657600" cy="1752600"/>
            <wp:effectExtent l="0" t="0" r="0" b="0"/>
            <wp:docPr id="218" name="图片 21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20" name="图片 22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7600" cy="1752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"http://www.rajalakshmicolleges.org/moodle/course/section.php?id=61"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Lab-11-Set,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"http://www.rajalakshmicolleges.org/moodle/course/section.php?id=61"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Map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3505200"/>
            <wp:effectExtent l="0" t="0" r="0" b="0"/>
            <wp:docPr id="221" name="图片 22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23" name="图片 22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5052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5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76" w:line="271" w:lineRule="auto"/>
              <w:ind w:right="5477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import java.util.HashSet; import java.util.Scanner;</w:t>
            </w:r>
          </w:p>
          <w:p>
            <w:pPr>
              <w:spacing w:after="0" w:line="271" w:lineRule="auto"/>
              <w:ind w:left="240" w:right="4609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public class Prog { public static void main(String[] args) {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Scanner sc = new Scanner(System.in);</w:t>
            </w:r>
          </w:p>
          <w:p>
            <w:pPr>
              <w:spacing w:after="0" w:line="240" w:lineRule="auto"/>
              <w:ind w:left="480" w:right="4837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Read the number of elements int n = sc.nextInt();</w:t>
            </w:r>
          </w:p>
        </w:tc>
      </w:tr>
      <w:tr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Create a HashSet object to store numbers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HashSet&lt;Integer&gt; numbers = new HashSet&lt;&gt;();</w:t>
            </w:r>
          </w:p>
          <w:p>
            <w:pPr>
              <w:spacing w:after="0" w:line="259" w:lineRule="auto"/>
              <w:ind w:left="480" w:right="485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Add numbers to the HashSet for (int i = 0; i &lt; n; i++) { numbers.add(sc.nextInt());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276" w:line="271" w:lineRule="auto"/>
              <w:ind w:left="480" w:right="5781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Read the search key int skey = sc.nextInt();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Check if skey is present in the HashSet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if (numbers.contains(skey)) {</w:t>
            </w:r>
          </w:p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System.out.println(skey + " was found in the set.");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 else 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System.out.println(skey + " was not found in the set.");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Close the scanner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sc.close();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3011"/>
        <w:ind w:left="30"/>
      </w:pPr>
      <w:r>
        <w:drawing>
          <wp:inline distT="0" distB="0" distL="0" distR="0">
            <wp:extent cx="3381375" cy="2314575"/>
            <wp:effectExtent l="0" t="0" r="0" b="0"/>
            <wp:docPr id="224" name="图片 22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26" name="图片 22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81375" cy="23145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/>
      </w:pPr>
      <w:r>
        <w:drawing>
          <wp:inline distT="0" distB="0" distL="0" distR="0">
            <wp:extent cx="3838575" cy="4705350"/>
            <wp:effectExtent l="0" t="0" r="0" b="0"/>
            <wp:docPr id="227" name="图片 22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29" name="图片 22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38575" cy="47053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4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76" w:line="271" w:lineRule="auto"/>
              <w:ind w:right="549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import java.util.HashSet; import java.util.Scanner; import java.util.Set;</w:t>
            </w:r>
          </w:p>
          <w:p>
            <w:pPr>
              <w:spacing w:after="0" w:line="271" w:lineRule="auto"/>
              <w:ind w:left="240" w:right="4609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public class CompareSets { public static void main(String[] args) {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Scanner scanner = new Scanner(System.in);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Read the size of the first set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int size1 = Integer.parseInt(scanner.nextLine());</w:t>
            </w:r>
          </w:p>
          <w:p>
            <w:pPr>
              <w:spacing w:after="276" w:line="271" w:lineRule="auto"/>
              <w:ind w:left="480" w:right="186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>
            <w:pPr>
              <w:spacing w:after="0" w:line="259" w:lineRule="auto"/>
              <w:ind w:left="480" w:right="4751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Read elements for the first set for (int i = 0; i &lt; size1; i++) { set1.add(scanner.nextLine());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Read the size of the second set</w:t>
            </w:r>
          </w:p>
        </w:tc>
      </w:tr>
      <w:tr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int size2 = Integer.parseInt(scanner.nextLine());</w:t>
            </w:r>
          </w:p>
          <w:p>
            <w:pPr>
              <w:spacing w:after="276" w:line="271" w:lineRule="auto"/>
              <w:ind w:left="480" w:right="1593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>
            <w:pPr>
              <w:spacing w:after="0" w:line="259" w:lineRule="auto"/>
              <w:ind w:left="480" w:right="4484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Retain common elements using the retainAll() method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set1.retainAll(set2);</w:t>
            </w:r>
          </w:p>
          <w:p>
            <w:pPr>
              <w:spacing w:after="0" w:line="271" w:lineRule="auto"/>
              <w:ind w:left="480" w:right="5004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Print the common elements for (String element : set1) 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System.out.println(element);</w:t>
            </w:r>
          </w:p>
          <w:p>
            <w:pPr>
              <w:spacing w:after="25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scanner.close();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424"/>
        <w:ind w:left="30"/>
      </w:pPr>
      <w:r>
        <w:drawing>
          <wp:inline distT="0" distB="0" distL="0" distR="0">
            <wp:extent cx="2476500" cy="3609975"/>
            <wp:effectExtent l="0" t="0" r="0" b="0"/>
            <wp:docPr id="230" name="图片 23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32" name="图片 23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6500" cy="3609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2009775"/>
            <wp:effectExtent l="0" t="0" r="0" b="0"/>
            <wp:docPr id="233" name="图片 23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35" name="图片 23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20097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9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07" w:line="331" w:lineRule="auto"/>
              <w:ind w:right="5897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>
            <w:pPr>
              <w:spacing w:after="1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public static void main(String[] args) {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Creating HashMap with default initial capacity and load factor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HashMap&lt;String, Integer&gt; map = new HashMap&lt;String, Integer&gt;();</w:t>
            </w:r>
          </w:p>
          <w:p>
            <w:pPr>
              <w:spacing w:after="0" w:line="271" w:lineRule="auto"/>
              <w:ind w:left="480" w:right="669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String name; int num;</w:t>
            </w:r>
          </w:p>
          <w:p>
            <w:pPr>
              <w:spacing w:after="276" w:line="271" w:lineRule="auto"/>
              <w:ind w:left="480" w:right="4127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Scanner sc = new Scanner(System.in); int n = sc.nextInt();</w:t>
            </w:r>
          </w:p>
          <w:p>
            <w:pPr>
              <w:spacing w:after="0" w:line="271" w:lineRule="auto"/>
              <w:ind w:left="720" w:right="5768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for (int i = 0; i &lt; n; i++) { name = sc.next(); num = sc.nextInt();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map.put(name, num);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Printing key-value pairs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Set&lt;Entry&lt;String, Integer&gt;&gt; entrySet = map.entrySet();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for (Entry&lt;String, Integer&gt; entry : entrySet) 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System.out.println(entry.getKey() + " : " + entry.getValue());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System.out.println("----------");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Creating another HashMap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HashMap&lt;String, Integer&gt; anotherMap = new HashMap&lt;String, Integer&gt;();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Inserting key-value pairs to anotherMap using put() method anotherMap.put("SIX", 6);</w:t>
            </w:r>
          </w:p>
        </w:tc>
      </w:tr>
      <w:tr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anotherMap.put("SEVEN", 7);</w:t>
            </w:r>
          </w:p>
          <w:p>
            <w:pPr>
              <w:spacing w:after="276" w:line="271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>
            <w:pPr>
              <w:spacing w:after="276" w:line="271" w:lineRule="auto"/>
              <w:ind w:left="480" w:right="30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Printing key-value pairs of anotherMap entrySet = anotherMap.entrySet();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for (Entry&lt;String, Integer&gt; entry : entrySet) {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System.out.println(entry.getKey() + " : " + entry.getValue());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276" w:line="271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Adds key-value pair 'FIVE-5' only if it is not present in map map.putIfAbsent("FIVE", 5);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Retrieving a value associated with key 'TWO'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int value = map.get("TWO");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System.out.println(value); // Prints the value associated with key "TWO" (if it</w:t>
            </w:r>
          </w:p>
          <w:p>
            <w:pPr>
              <w:spacing w:after="285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exists)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Checking whether key 'ONE' exists in map</w:t>
            </w:r>
          </w:p>
          <w:p>
            <w:pPr>
              <w:spacing w:after="276" w:line="271" w:lineRule="auto"/>
              <w:ind w:firstLine="480"/>
              <w:jc w:val="both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System.out.println(map.containsKey("ONE")); // Prints true if "ONE" is a key, false otherwise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Checking whether value '3' exists in map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boolean valueExists = map.containsValue(3); // You can use a variable to store</w:t>
            </w:r>
          </w:p>
          <w:p>
            <w:pPr>
              <w:spacing w:after="15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the result</w:t>
            </w:r>
          </w:p>
          <w:p>
            <w:pPr>
              <w:spacing w:after="303" w:line="245" w:lineRule="auto"/>
              <w:ind w:firstLine="480"/>
              <w:jc w:val="both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System.out.println(valueExists); // Prints true if value 3 exists in the map, false otherwise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Retrieving the number of key-value pairs present in map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System.out.println(map.size()); // Prints the number of entries in the map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0"/>
        <w:ind w:left="30"/>
      </w:pPr>
      <w:r>
        <w:drawing>
          <wp:inline distT="0" distB="0" distL="0" distR="0">
            <wp:extent cx="2276475" cy="1752600"/>
            <wp:effectExtent l="0" t="0" r="0" b="0"/>
            <wp:docPr id="236" name="图片 23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38" name="图片 23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76475" cy="1752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3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"http://www.rajalakshmicolleges.org/moodle/course/section.php?id=56"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Lab-12-Introduction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"http://www.rajalakshmicolleges.org/moodle/course/section.php?id=56"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to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"http://www.rajalakshmicolleges.org/moodle/course/section.php?id=56"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I/O,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"http://www.rajalakshmicolleges.org/moodle/course/section.php?id=56"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I/O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"http://www.rajalakshmicolleges.org/moodle/course/section.php?id=56"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Operations,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 xml:space="preserve"> 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"http://www.rajalakshmicolleges.org/moodle/course/section.php?id=56"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Object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0"/>
        <w:ind w:left="-5" w:hanging="10"/>
      </w:pP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begin"/>
      </w:r>
      <w:r>
        <w:instrText>HYPERLINK "http://www.rajalakshmicolleges.org/moodle/course/section.php?id=56"</w:instrTex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separate"/>
      </w:r>
      <w:r>
        <w:rPr>
          <w:rFonts w:ascii="Times New Roman" w:eastAsia="Times New Roman" w:cs="Times New Roman" w:hAnsi="Times New Roman"/>
          <w:b/>
          <w:color w:val="1D2125"/>
          <w:sz w:val="34"/>
        </w:rPr>
        <w:t>Serialization</w:t>
      </w:r>
      <w:r>
        <w:rPr>
          <w:rFonts w:ascii="Times New Roman" w:eastAsia="Times New Roman" w:cs="Times New Roman" w:hAnsi="Times New Roman"/>
          <w:b/>
          <w:color w:val="1D2125"/>
          <w:sz w:val="34"/>
        </w:rPr>
        <w:fldChar w:fldCharType="end"/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1.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3505200"/>
            <wp:effectExtent l="0" t="0" r="0" b="0"/>
            <wp:docPr id="239" name="图片 23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1" name="图片 24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5052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48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291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import java.util.Scanner;</w:t>
            </w:r>
          </w:p>
          <w:p>
            <w:pPr>
              <w:spacing w:after="0" w:line="271" w:lineRule="auto"/>
              <w:ind w:left="240" w:right="4609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public class DecodeString { public static void main(String[] args) {</w:t>
            </w:r>
          </w:p>
          <w:p>
            <w:pPr>
              <w:spacing w:after="276" w:line="271" w:lineRule="auto"/>
              <w:ind w:left="480" w:right="3167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Scanner scanner = new Scanner(System.in); String encodedString = scanner.nextLine();</w:t>
            </w:r>
          </w:p>
          <w:p>
            <w:pPr>
              <w:spacing w:after="276" w:line="271" w:lineRule="auto"/>
              <w:ind w:left="480" w:right="2693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StringBuilder decodedString = new StringBuilder(); int count = 0;</w:t>
            </w:r>
          </w:p>
          <w:p>
            <w:pPr>
              <w:spacing w:after="10" w:line="259" w:lineRule="auto"/>
              <w:ind w:left="720" w:right="3489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for (int i = 0; i &lt; encodedString.length(); i++) { if (encodedString.charAt(i) == '0') { count++;</w:t>
            </w:r>
          </w:p>
          <w:p>
            <w:pPr>
              <w:spacing w:after="10" w:line="259" w:lineRule="auto"/>
              <w:ind w:left="960" w:right="3304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 else { char decodedChar = (char) ('Z' - count + 1); decodedString.append(decodedChar);</w:t>
            </w:r>
          </w:p>
          <w:p>
            <w:pPr>
              <w:spacing w:after="0" w:line="240" w:lineRule="auto"/>
              <w:ind w:left="96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count = 0;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252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  <w:ind w:left="240" w:right="3529" w:firstLine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System.out.println(decodedString.toString()); }</w:t>
            </w:r>
          </w:p>
        </w:tc>
      </w:tr>
    </w:tbl>
    <w:p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cs="Times New Roman" w:hAnsi="Times New Roman"/>
          <w:b/>
          <w:sz w:val="24"/>
        </w:rPr>
        <w:t>}</w:t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155"/>
        <w:ind w:left="30"/>
      </w:pPr>
      <w:r>
        <w:drawing>
          <wp:inline distT="0" distB="0" distL="0" distR="0">
            <wp:extent cx="3981450" cy="1362075"/>
            <wp:effectExtent l="0" t="0" r="0" b="0"/>
            <wp:docPr id="242" name="图片 24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4" name="图片 24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81450" cy="13620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2.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3667126"/>
            <wp:effectExtent l="0" t="0" r="0" b="0"/>
            <wp:docPr id="245" name="图片 24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7" name="图片 24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66712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38" w:line="391" w:lineRule="auto"/>
              <w:ind w:right="5035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import java.util.HashSet; import java.util.Set; public class CommonAlphabetSum {</w:t>
            </w:r>
          </w:p>
          <w:p>
            <w:pPr>
              <w:spacing w:after="0" w:line="271" w:lineRule="auto"/>
              <w:ind w:left="480" w:right="3941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public static int singleDigitSum(int num) { int sum = 0;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while (num &gt; 0) {</w:t>
            </w:r>
          </w:p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sum += num % 10;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num /= 10;</w:t>
            </w:r>
          </w:p>
          <w:p>
            <w:pPr>
              <w:spacing w:after="9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  <w:ind w:left="480" w:right="5121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if (sum &gt; 9) { return singleDigitSum(sum); }</w:t>
            </w:r>
          </w:p>
        </w:tc>
      </w:tr>
      <w:tr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return sum;</w:t>
            </w:r>
          </w:p>
          <w:p>
            <w:pPr>
              <w:spacing w:after="28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64" w:lineRule="auto"/>
              <w:ind w:left="480" w:right="495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71" w:lineRule="auto"/>
              <w:ind w:left="480" w:right="6129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int sum = 0; for (char c : input2) {</w:t>
            </w:r>
          </w:p>
          <w:p>
            <w:pPr>
              <w:spacing w:after="0" w:line="271" w:lineRule="auto"/>
              <w:ind w:left="960" w:right="5542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if (set1.contains(c)) { sum += c;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return singleDigitSum(sum);</w:t>
            </w:r>
          </w:p>
          <w:p>
            <w:pPr>
              <w:spacing w:after="28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276" w:line="271" w:lineRule="auto"/>
              <w:ind w:left="480" w:right="4609" w:hanging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>
            <w:pPr>
              <w:spacing w:after="0" w:line="240" w:lineRule="auto"/>
              <w:ind w:left="240" w:right="2170" w:firstLine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int result = calculateCommonAlphabetSum(input1, input2); System.out.println(result); 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0"/>
        <w:ind w:left="30"/>
      </w:pPr>
      <w:r>
        <w:drawing>
          <wp:inline distT="0" distB="0" distL="0" distR="0">
            <wp:extent cx="2533650" cy="1333500"/>
            <wp:effectExtent l="0" t="0" r="0" b="0"/>
            <wp:docPr id="248" name="图片 24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50" name="图片 25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3650" cy="13335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3.</w:t>
      </w:r>
    </w:p>
    <w:p>
      <w:pPr>
        <w:spacing w:after="155"/>
        <w:ind w:left="30" w:right="-640"/>
      </w:pPr>
      <w:r>
        <w:drawing>
          <wp:inline distT="0" distB="0" distL="0" distR="0">
            <wp:extent cx="5734050" cy="4010025"/>
            <wp:effectExtent l="0" t="0" r="0" b="0"/>
            <wp:docPr id="251" name="图片 25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53" name="图片 25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40100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2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SOLUTION :</w:t>
      </w: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511" w:lineRule="auto"/>
              <w:ind w:right="5556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import java.util.Scanner; public class WordReverser {</w:t>
            </w:r>
          </w:p>
          <w:p>
            <w:pPr>
              <w:spacing w:after="1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public static String reverseWordsWithCase(String sentence, int caseOption) {</w:t>
            </w:r>
          </w:p>
          <w:p>
            <w:pPr>
              <w:spacing w:after="276" w:line="271" w:lineRule="auto"/>
              <w:ind w:left="480" w:right="271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Split the sentence into words based on spaces String[] words = sentence.split(" ");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StringBuilder to store the result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StringBuilder result = new StringBuilder();</w:t>
            </w:r>
          </w:p>
          <w:p>
            <w:pPr>
              <w:spacing w:after="0" w:line="271" w:lineRule="auto"/>
              <w:ind w:left="480" w:right="5569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Process each word for (String word : words) {</w:t>
            </w:r>
          </w:p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Reverse the word</w:t>
            </w:r>
          </w:p>
          <w:p>
            <w:pPr>
              <w:spacing w:after="291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String reversedWord = new StringBuilder(word).reverse().toString();</w:t>
            </w:r>
          </w:p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if (caseOption == 0) {</w:t>
            </w:r>
          </w:p>
          <w:p>
            <w:pPr>
              <w:spacing w:after="0" w:line="271" w:lineRule="auto"/>
              <w:ind w:left="96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 else if (caseOption == 1) {</w:t>
            </w:r>
          </w:p>
          <w:p>
            <w:pPr>
              <w:spacing w:after="0" w:line="240" w:lineRule="auto"/>
              <w:ind w:left="103"/>
              <w:jc w:val="center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If caseOption is 1, adjust the case while maintaining original letter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positions</w:t>
            </w:r>
          </w:p>
        </w:tc>
      </w:tr>
    </w:tbl>
    <w:p>
      <w:pPr>
        <w:spacing w:after="0"/>
        <w:ind w:left="-1440" w:right="9860"/>
      </w:pPr>
    </w:p>
    <w:tbl>
      <w:tblPr>
        <w:jc w:val="left"/>
        <w:tblInd w:w="10" w:type="dxa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95" w:type="dxa"/>
          <w:bottom w:w="0" w:type="dxa"/>
          <w:right w:w="115" w:type="dxa"/>
        </w:tblCellMar>
      </w:tblPr>
      <w:tblGrid>
        <w:gridCol w:w="9000"/>
      </w:tblGrid>
      <w:tr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0" w:line="240" w:lineRule="auto"/>
              <w:ind w:left="96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result.append(applyCaseConversion(reversedWord, word)).append(" ");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71" w:lineRule="auto"/>
              <w:ind w:left="480" w:right="2444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Remove the trailing space and return the result return result.toString().trim();</w:t>
            </w:r>
          </w:p>
          <w:p>
            <w:pPr>
              <w:spacing w:after="28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1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private static String applyCaseConversion(String reversedWord, String</w:t>
            </w:r>
          </w:p>
          <w:p>
            <w:pPr>
              <w:spacing w:after="15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originalWord) {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StringBuilder to store the adjusted word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StringBuilder adjustedWord = new StringBuilder();</w:t>
            </w:r>
          </w:p>
          <w:p>
            <w:pPr>
              <w:spacing w:after="276" w:line="271" w:lineRule="auto"/>
              <w:ind w:left="480" w:right="29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if (Character.isLowerCase(originalChar)) {</w:t>
            </w:r>
          </w:p>
          <w:p>
            <w:pPr>
              <w:spacing w:after="0" w:line="240" w:lineRule="auto"/>
              <w:ind w:left="96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If the original character was lowercase, the reversed character should be</w:t>
            </w:r>
          </w:p>
          <w:p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uppercase adjustedWord.append(Character.toLowerCase(reversedChar));</w:t>
            </w:r>
          </w:p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 else if (Character.isUpperCase(originalChar)) {</w:t>
            </w:r>
          </w:p>
          <w:p>
            <w:pPr>
              <w:spacing w:after="0" w:line="240" w:lineRule="auto"/>
              <w:ind w:left="96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If the original character was uppercase, the reversed character should be</w:t>
            </w:r>
          </w:p>
          <w:p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lowercase adjustedWord.append(Character.toUpperCase(reversedChar));</w:t>
            </w:r>
          </w:p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 else {</w:t>
            </w:r>
          </w:p>
          <w:p>
            <w:pPr>
              <w:spacing w:after="0" w:line="240" w:lineRule="auto"/>
              <w:ind w:left="720" w:right="2781" w:firstLine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Non-alphabetic characters remain unchanged adjustedWord.append(reversedChar); }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return adjustedWord.toString();</w:t>
            </w:r>
          </w:p>
          <w:p>
            <w:pPr>
              <w:spacing w:after="28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15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public static void main(String[] args) {</w:t>
            </w:r>
          </w:p>
          <w:p>
            <w:pPr>
              <w:spacing w:after="276" w:line="271" w:lineRule="auto"/>
              <w:ind w:left="480" w:right="1973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Create a Scanner object to get input from the user Scanner scanner = new Scanner(System.in);</w:t>
            </w:r>
          </w:p>
          <w:p>
            <w:pPr>
              <w:spacing w:after="291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Get sentence input from the user</w:t>
            </w:r>
          </w:p>
          <w:p>
            <w:pPr>
              <w:spacing w:after="0" w:line="511" w:lineRule="auto"/>
              <w:ind w:left="480" w:right="4196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Validate the case option</w:t>
            </w:r>
          </w:p>
          <w:p>
            <w:pPr>
              <w:spacing w:after="0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if (caseOption != 0 &amp;&amp; caseOption != 1) {</w:t>
            </w:r>
          </w:p>
        </w:tc>
      </w:tr>
      <w:tr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System.out.println("Invalid case option. Please enter 0 or 1.");</w:t>
            </w:r>
          </w:p>
          <w:p>
            <w:pPr>
              <w:spacing w:after="1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 else {</w:t>
            </w:r>
          </w:p>
          <w:p>
            <w:pPr>
              <w:spacing w:after="15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Call the function and print the result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String result = reverseWordsWithCase(sentence, caseOption);</w:t>
            </w:r>
          </w:p>
          <w:p>
            <w:pPr>
              <w:spacing w:after="0" w:line="240" w:lineRule="auto"/>
              <w:ind w:left="72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System.out.println(result);</w:t>
            </w:r>
          </w:p>
          <w:p>
            <w:pPr>
              <w:spacing w:after="285" w:line="240" w:lineRule="auto"/>
              <w:ind w:left="48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5" w:lineRule="auto"/>
              <w:ind w:left="480" w:right="4746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// Close the scanner scanner.close();</w:t>
            </w:r>
          </w:p>
          <w:p>
            <w:pPr>
              <w:spacing w:after="0" w:line="240" w:lineRule="auto"/>
              <w:ind w:left="240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  <w:p>
            <w:pPr>
              <w:spacing w:after="0" w:line="240" w:lineRule="auto"/>
            </w:pPr>
            <w:r>
              <w:rPr>
                <w:rFonts w:ascii="Times New Roman" w:eastAsia="Times New Roman" w:cs="Times New Roman" w:hAnsi="Times New Roman"/>
                <w:b/>
                <w:sz w:val="24"/>
              </w:rPr>
              <w:t>}</w:t>
            </w:r>
          </w:p>
        </w:tc>
      </w:tr>
    </w:tbl>
    <w:p>
      <w:pPr>
        <w:spacing w:after="3" w:line="264" w:lineRule="auto"/>
        <w:ind w:left="-5" w:hanging="10"/>
      </w:pPr>
      <w:r>
        <w:rPr>
          <w:rFonts w:ascii="Times New Roman" w:eastAsia="Times New Roman" w:cs="Times New Roman" w:hAnsi="Times New Roman"/>
          <w:b/>
          <w:sz w:val="24"/>
        </w:rPr>
        <w:t>OUTPUT :</w:t>
      </w:r>
    </w:p>
    <w:p>
      <w:pPr>
        <w:spacing w:after="0"/>
        <w:ind w:left="30"/>
      </w:pPr>
      <w:r>
        <w:drawing>
          <wp:inline distT="0" distB="0" distL="0" distR="0">
            <wp:extent cx="4505325" cy="1752600"/>
            <wp:effectExtent l="0" t="0" r="0" b="0"/>
            <wp:docPr id="254" name="图片 25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56" name="图片 25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05325" cy="1752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20" w:h="16840"/>
      <w:pgMar w:top="1450" w:right="2060" w:bottom="1470" w:left="1440" w:header="720" w:footer="72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54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Calibri" w:hAnsi="Calibri"/>
      <w:color w:val="000000"/>
      <w:kern w:val="2"/>
      <w:sz w:val="22"/>
      <w:szCs w:val="22"/>
      <w:lang w:val="en-IN" w:eastAsia="en-IN" w:bidi="ar-SA"/>
    </w:rPr>
  </w:style>
  <w:style w:type="paragraph" w:styleId="1">
    <w:name w:val="heading 1"/>
    <w:basedOn w:val="0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cs="Times New Roman" w:hAnsi="Times New Roman"/>
      <w:color w:val="auto"/>
      <w:kern w:val="0"/>
      <w:sz w:val="28"/>
      <w:szCs w:val="28"/>
      <w:lang w:val="en-US" w:eastAsia="en-US"/>
    </w:rPr>
  </w:style>
  <w:style w:type="paragraph" w:styleId="2">
    <w:name w:val="heading 2"/>
    <w:basedOn w:val="0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cs="Times New Roman" w:hAnsi="Times New Roman"/>
      <w:color w:val="auto"/>
      <w:kern w:val="0"/>
      <w:sz w:val="26"/>
      <w:szCs w:val="26"/>
      <w:lang w:val="en-US" w:eastAsia="en-US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pPr>
      <w:widowControl w:val="0"/>
      <w:autoSpaceDE w:val="0"/>
      <w:autoSpaceDN w:val="0"/>
      <w:spacing w:after="0" w:line="240" w:lineRule="auto"/>
    </w:pPr>
    <w:rPr>
      <w:rFonts w:ascii="Times New Roman" w:eastAsia="Times New Roman" w:cs="Times New Roman" w:hAnsi="Times New Roman"/>
      <w:color w:val="auto"/>
      <w:kern w:val="0"/>
      <w:sz w:val="24"/>
      <w:szCs w:val="24"/>
      <w:lang w:val="en-US" w:eastAsia="en-US"/>
    </w:rPr>
  </w:style>
  <w:style w:type="paragraph" w:styleId="16">
    <w:name w:val="Title"/>
    <w:basedOn w:val="0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cs="Times New Roman" w:hAnsi="Times New Roman"/>
      <w:b/>
      <w:bCs/>
      <w:color w:val="auto"/>
      <w:kern w:val="0"/>
      <w:sz w:val="41"/>
      <w:szCs w:val="41"/>
      <w:lang w:val="en-US" w:eastAsia="en-US"/>
    </w:rPr>
  </w:style>
  <w:style w:type="paragraph" w:styleId="34">
    <w:name w:val="header"/>
    <w:basedOn w:val="0"/>
    <w:pPr>
      <w:pBdr>
        <w:bottom w:val="single" w:sz="6" w:space="1" w:color="auto"/>
      </w:pBdr>
      <w:tabs>
        <w:tab w:val="center" w:pos="4153"/>
        <w:tab w:val="right" w:pos="8307"/>
      </w:tabs>
      <w:snapToGrid w:val="0"/>
      <w:jc w:val="center"/>
    </w:pPr>
    <w:rPr>
      <w:sz w:val="18"/>
    </w:rPr>
  </w:style>
  <w:style w:type="paragraph" w:styleId="35">
    <w:name w:val="footer"/>
    <w:basedOn w:val="0"/>
    <w:pPr>
      <w:tabs>
        <w:tab w:val="center" w:pos="4153"/>
        <w:tab w:val="right" w:pos="8307"/>
      </w:tabs>
      <w:snapToGrid w:val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6.png"/><Relationship Id="rId4" Type="http://schemas.openxmlformats.org/officeDocument/2006/relationships/image" Target="media/6.png"/><Relationship Id="rId5" Type="http://schemas.openxmlformats.org/officeDocument/2006/relationships/image" Target="media/18.png"/><Relationship Id="rId6" Type="http://schemas.openxmlformats.org/officeDocument/2006/relationships/image" Target="media/18.png"/><Relationship Id="rId7" Type="http://schemas.openxmlformats.org/officeDocument/2006/relationships/image" Target="media/42.jpg"/><Relationship Id="rId8" Type="http://schemas.openxmlformats.org/officeDocument/2006/relationships/image" Target="media/45.jpg"/><Relationship Id="rId9" Type="http://schemas.openxmlformats.org/officeDocument/2006/relationships/image" Target="media/48.jpg"/><Relationship Id="rId10" Type="http://schemas.openxmlformats.org/officeDocument/2006/relationships/image" Target="media/51.jpg"/><Relationship Id="rId11" Type="http://schemas.openxmlformats.org/officeDocument/2006/relationships/image" Target="media/54.jpg"/><Relationship Id="rId12" Type="http://schemas.openxmlformats.org/officeDocument/2006/relationships/image" Target="media/57.jpg"/><Relationship Id="rId13" Type="http://schemas.openxmlformats.org/officeDocument/2006/relationships/image" Target="media/60.jpg"/><Relationship Id="rId14" Type="http://schemas.openxmlformats.org/officeDocument/2006/relationships/image" Target="media/63.jpg"/><Relationship Id="rId15" Type="http://schemas.openxmlformats.org/officeDocument/2006/relationships/image" Target="media/66.jpg"/><Relationship Id="rId16" Type="http://schemas.openxmlformats.org/officeDocument/2006/relationships/image" Target="media/69.jpg"/><Relationship Id="rId17" Type="http://schemas.openxmlformats.org/officeDocument/2006/relationships/image" Target="media/72.jpg"/><Relationship Id="rId18" Type="http://schemas.openxmlformats.org/officeDocument/2006/relationships/image" Target="media/75.jpg"/><Relationship Id="rId19" Type="http://schemas.openxmlformats.org/officeDocument/2006/relationships/image" Target="media/78.jpg"/><Relationship Id="rId20" Type="http://schemas.openxmlformats.org/officeDocument/2006/relationships/image" Target="media/81.jpg"/><Relationship Id="rId21" Type="http://schemas.openxmlformats.org/officeDocument/2006/relationships/image" Target="media/84.jpg"/><Relationship Id="rId22" Type="http://schemas.openxmlformats.org/officeDocument/2006/relationships/image" Target="media/87.jpg"/><Relationship Id="rId23" Type="http://schemas.openxmlformats.org/officeDocument/2006/relationships/image" Target="media/90.jpg"/><Relationship Id="rId24" Type="http://schemas.openxmlformats.org/officeDocument/2006/relationships/image" Target="media/93.jpg"/><Relationship Id="rId25" Type="http://schemas.openxmlformats.org/officeDocument/2006/relationships/image" Target="media/96.jpg"/><Relationship Id="rId26" Type="http://schemas.openxmlformats.org/officeDocument/2006/relationships/image" Target="media/99.jpg"/><Relationship Id="rId27" Type="http://schemas.openxmlformats.org/officeDocument/2006/relationships/image" Target="media/102.jpg"/><Relationship Id="rId28" Type="http://schemas.openxmlformats.org/officeDocument/2006/relationships/image" Target="media/105.jpg"/><Relationship Id="rId29" Type="http://schemas.openxmlformats.org/officeDocument/2006/relationships/image" Target="media/108.jpg"/><Relationship Id="rId30" Type="http://schemas.openxmlformats.org/officeDocument/2006/relationships/image" Target="media/111.jpg"/><Relationship Id="rId31" Type="http://schemas.openxmlformats.org/officeDocument/2006/relationships/image" Target="media/114.jpg"/><Relationship Id="rId32" Type="http://schemas.openxmlformats.org/officeDocument/2006/relationships/image" Target="media/117.jpg"/><Relationship Id="rId33" Type="http://schemas.openxmlformats.org/officeDocument/2006/relationships/image" Target="media/120.jpg"/><Relationship Id="rId34" Type="http://schemas.openxmlformats.org/officeDocument/2006/relationships/image" Target="media/123.jpg"/><Relationship Id="rId35" Type="http://schemas.openxmlformats.org/officeDocument/2006/relationships/image" Target="media/126.jpg"/><Relationship Id="rId36" Type="http://schemas.openxmlformats.org/officeDocument/2006/relationships/image" Target="media/129.jpg"/><Relationship Id="rId37" Type="http://schemas.openxmlformats.org/officeDocument/2006/relationships/image" Target="media/132.jpg"/><Relationship Id="rId38" Type="http://schemas.openxmlformats.org/officeDocument/2006/relationships/image" Target="media/135.jpg"/><Relationship Id="rId39" Type="http://schemas.openxmlformats.org/officeDocument/2006/relationships/image" Target="media/138.jpg"/><Relationship Id="rId40" Type="http://schemas.openxmlformats.org/officeDocument/2006/relationships/image" Target="media/141.jpg"/><Relationship Id="rId41" Type="http://schemas.openxmlformats.org/officeDocument/2006/relationships/image" Target="media/144.jpg"/><Relationship Id="rId42" Type="http://schemas.openxmlformats.org/officeDocument/2006/relationships/image" Target="media/147.jpg"/><Relationship Id="rId43" Type="http://schemas.openxmlformats.org/officeDocument/2006/relationships/image" Target="media/150.jpg"/><Relationship Id="rId44" Type="http://schemas.openxmlformats.org/officeDocument/2006/relationships/image" Target="media/153.jpg"/><Relationship Id="rId45" Type="http://schemas.openxmlformats.org/officeDocument/2006/relationships/image" Target="media/156.jpg"/><Relationship Id="rId46" Type="http://schemas.openxmlformats.org/officeDocument/2006/relationships/image" Target="media/159.jpg"/><Relationship Id="rId47" Type="http://schemas.openxmlformats.org/officeDocument/2006/relationships/image" Target="media/162.jpg"/><Relationship Id="rId48" Type="http://schemas.openxmlformats.org/officeDocument/2006/relationships/image" Target="media/165.jpg"/><Relationship Id="rId49" Type="http://schemas.openxmlformats.org/officeDocument/2006/relationships/image" Target="media/168.jpg"/><Relationship Id="rId50" Type="http://schemas.openxmlformats.org/officeDocument/2006/relationships/image" Target="media/171.jpg"/><Relationship Id="rId51" Type="http://schemas.openxmlformats.org/officeDocument/2006/relationships/image" Target="media/174.jpg"/><Relationship Id="rId52" Type="http://schemas.openxmlformats.org/officeDocument/2006/relationships/image" Target="media/177.jpg"/><Relationship Id="rId53" Type="http://schemas.openxmlformats.org/officeDocument/2006/relationships/image" Target="media/180.jpg"/><Relationship Id="rId54" Type="http://schemas.openxmlformats.org/officeDocument/2006/relationships/image" Target="media/183.jpg"/><Relationship Id="rId55" Type="http://schemas.openxmlformats.org/officeDocument/2006/relationships/image" Target="media/186.jpg"/><Relationship Id="rId56" Type="http://schemas.openxmlformats.org/officeDocument/2006/relationships/image" Target="media/189.jpg"/><Relationship Id="rId57" Type="http://schemas.openxmlformats.org/officeDocument/2006/relationships/image" Target="media/192.jpg"/><Relationship Id="rId58" Type="http://schemas.openxmlformats.org/officeDocument/2006/relationships/image" Target="media/195.jpg"/><Relationship Id="rId59" Type="http://schemas.openxmlformats.org/officeDocument/2006/relationships/image" Target="media/198.jpg"/><Relationship Id="rId60" Type="http://schemas.openxmlformats.org/officeDocument/2006/relationships/image" Target="media/201.jpg"/><Relationship Id="rId61" Type="http://schemas.openxmlformats.org/officeDocument/2006/relationships/image" Target="media/204.jpg"/><Relationship Id="rId62" Type="http://schemas.openxmlformats.org/officeDocument/2006/relationships/image" Target="media/207.jpg"/><Relationship Id="rId63" Type="http://schemas.openxmlformats.org/officeDocument/2006/relationships/image" Target="media/210.jpg"/><Relationship Id="rId64" Type="http://schemas.openxmlformats.org/officeDocument/2006/relationships/image" Target="media/213.jpg"/><Relationship Id="rId65" Type="http://schemas.openxmlformats.org/officeDocument/2006/relationships/image" Target="media/216.jpg"/><Relationship Id="rId66" Type="http://schemas.openxmlformats.org/officeDocument/2006/relationships/image" Target="media/219.jpg"/><Relationship Id="rId67" Type="http://schemas.openxmlformats.org/officeDocument/2006/relationships/image" Target="media/222.jpg"/><Relationship Id="rId68" Type="http://schemas.openxmlformats.org/officeDocument/2006/relationships/image" Target="media/225.jpg"/><Relationship Id="rId69" Type="http://schemas.openxmlformats.org/officeDocument/2006/relationships/image" Target="media/228.jpg"/><Relationship Id="rId70" Type="http://schemas.openxmlformats.org/officeDocument/2006/relationships/image" Target="media/231.jpg"/><Relationship Id="rId71" Type="http://schemas.openxmlformats.org/officeDocument/2006/relationships/image" Target="media/234.jpg"/><Relationship Id="rId72" Type="http://schemas.openxmlformats.org/officeDocument/2006/relationships/image" Target="media/237.jpg"/><Relationship Id="rId73" Type="http://schemas.openxmlformats.org/officeDocument/2006/relationships/image" Target="media/240.jpg"/><Relationship Id="rId74" Type="http://schemas.openxmlformats.org/officeDocument/2006/relationships/image" Target="media/243.jpg"/><Relationship Id="rId75" Type="http://schemas.openxmlformats.org/officeDocument/2006/relationships/image" Target="media/246.jpg"/><Relationship Id="rId76" Type="http://schemas.openxmlformats.org/officeDocument/2006/relationships/image" Target="media/249.jpg"/><Relationship Id="rId77" Type="http://schemas.openxmlformats.org/officeDocument/2006/relationships/image" Target="media/252.jpg"/><Relationship Id="rId78" Type="http://schemas.openxmlformats.org/officeDocument/2006/relationships/image" Target="media/255.jpg"/><Relationship Id="rId79" Type="http://schemas.openxmlformats.org/officeDocument/2006/relationships/styles" Target="styles.xml"/><Relationship Id="rId80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16</TotalTime>
  <Application>Yozo_Office</Application>
  <Pages>83</Pages>
  <Words>4880</Words>
  <Characters>29955</Characters>
  <Lines>1474</Lines>
  <Paragraphs>947</Paragraphs>
  <CharactersWithSpaces>33962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231501113_NISHANTHINI_OOPS_LAB</dc:title>
  <dc:creator>AKSHAYA SRI S</dc:creator>
  <cp:lastModifiedBy>vivo user</cp:lastModifiedBy>
  <cp:revision>2</cp:revision>
  <cp:lastPrinted>2024-11-18T16:36:00Z</cp:lastPrinted>
  <dcterms:created xsi:type="dcterms:W3CDTF">2024-11-18T16:43:00Z</dcterms:created>
  <dcterms:modified xsi:type="dcterms:W3CDTF">2024-11-23T00:17:49Z</dcterms:modified>
</cp:coreProperties>
</file>